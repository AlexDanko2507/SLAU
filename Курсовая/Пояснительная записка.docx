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011B9" w:rsidRPr="0018007F" w:rsidRDefault="00AE03C2" w:rsidP="00AE03C2">
      <w:pPr>
        <w:pStyle w:val="titul"/>
        <w:jc w:val="center"/>
      </w:pPr>
      <w:r w:rsidRPr="0018007F">
        <w:t>Министерство образования и науки РФ</w:t>
      </w:r>
    </w:p>
    <w:p w:rsidR="00AE03C2" w:rsidRPr="0018007F" w:rsidRDefault="00AE03C2" w:rsidP="00AE03C2">
      <w:pPr>
        <w:pStyle w:val="titul"/>
        <w:jc w:val="center"/>
      </w:pPr>
      <w:r w:rsidRPr="0018007F">
        <w:t>ГОУ ВПО «Ивановский государственный энергетический университет имени В.И.Ленина»</w:t>
      </w:r>
    </w:p>
    <w:p w:rsidR="00AE03C2" w:rsidRPr="0018007F" w:rsidRDefault="00AE03C2" w:rsidP="00AE03C2">
      <w:pPr>
        <w:pStyle w:val="titul"/>
        <w:jc w:val="center"/>
      </w:pPr>
      <w:r w:rsidRPr="0018007F">
        <w:t xml:space="preserve">Кафедра </w:t>
      </w:r>
      <w:r w:rsidR="00B96C6F" w:rsidRPr="0018007F">
        <w:t>ПОКС</w:t>
      </w:r>
    </w:p>
    <w:p w:rsidR="00AE03C2" w:rsidRPr="0018007F" w:rsidRDefault="00AE03C2" w:rsidP="00AE03C2">
      <w:pPr>
        <w:pStyle w:val="titul"/>
        <w:jc w:val="center"/>
      </w:pPr>
    </w:p>
    <w:p w:rsidR="00AE03C2" w:rsidRPr="0018007F" w:rsidRDefault="00AE03C2" w:rsidP="00AE03C2">
      <w:pPr>
        <w:pStyle w:val="titul"/>
        <w:jc w:val="center"/>
      </w:pPr>
    </w:p>
    <w:p w:rsidR="000A1D36" w:rsidRPr="0018007F" w:rsidRDefault="000A1D36" w:rsidP="00AE03C2">
      <w:pPr>
        <w:pStyle w:val="titul"/>
        <w:jc w:val="center"/>
      </w:pPr>
    </w:p>
    <w:p w:rsidR="00AE03C2" w:rsidRPr="0018007F" w:rsidRDefault="00AE03C2" w:rsidP="00AE03C2">
      <w:pPr>
        <w:pStyle w:val="titul"/>
        <w:jc w:val="center"/>
      </w:pPr>
    </w:p>
    <w:p w:rsidR="00AE03C2" w:rsidRPr="0018007F" w:rsidRDefault="001B0295" w:rsidP="00AE03C2">
      <w:pPr>
        <w:pStyle w:val="titul"/>
        <w:jc w:val="center"/>
        <w:rPr>
          <w:b/>
          <w:sz w:val="28"/>
          <w:szCs w:val="28"/>
        </w:rPr>
      </w:pPr>
      <w:r w:rsidRPr="0018007F">
        <w:rPr>
          <w:b/>
          <w:sz w:val="28"/>
          <w:szCs w:val="28"/>
        </w:rPr>
        <w:t>ПОЯСНИТЕЛЬНАЯ ЗАПИСКА</w:t>
      </w:r>
    </w:p>
    <w:p w:rsidR="00AE03C2" w:rsidRPr="0018007F" w:rsidRDefault="001B0295" w:rsidP="00AE03C2">
      <w:pPr>
        <w:pStyle w:val="titul"/>
        <w:jc w:val="center"/>
      </w:pPr>
      <w:r w:rsidRPr="0018007F">
        <w:t>по курсовой</w:t>
      </w:r>
      <w:r w:rsidR="00AE03C2" w:rsidRPr="0018007F">
        <w:t xml:space="preserve"> работе</w:t>
      </w:r>
    </w:p>
    <w:p w:rsidR="000A1D36" w:rsidRPr="0018007F" w:rsidRDefault="000A1D36" w:rsidP="000A1D36">
      <w:pPr>
        <w:pStyle w:val="titul"/>
      </w:pPr>
      <w:r w:rsidRPr="0018007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1C633A3A" wp14:editId="25BD93FF">
                <wp:simplePos x="0" y="0"/>
                <wp:positionH relativeFrom="column">
                  <wp:posOffset>1385157</wp:posOffset>
                </wp:positionH>
                <wp:positionV relativeFrom="paragraph">
                  <wp:posOffset>160271</wp:posOffset>
                </wp:positionV>
                <wp:extent cx="4774018" cy="0"/>
                <wp:effectExtent l="0" t="0" r="2667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74018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2AEACD" id="Straight Connector 1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9.05pt,12.6pt" to="484.95pt,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" strokecolor="black [3213]"/>
            </w:pict>
          </mc:Fallback>
        </mc:AlternateContent>
      </w:r>
      <w:r w:rsidRPr="0018007F">
        <w:t xml:space="preserve">Дисциплина </w:t>
      </w:r>
      <w:r w:rsidR="00CD3168" w:rsidRPr="0018007F">
        <w:t xml:space="preserve">   </w:t>
      </w:r>
      <w:r w:rsidR="00AA36D0" w:rsidRPr="0018007F">
        <w:t xml:space="preserve">          </w:t>
      </w:r>
      <w:r w:rsidR="00CD3168" w:rsidRPr="0018007F">
        <w:rPr>
          <w:b/>
        </w:rPr>
        <w:t>«</w:t>
      </w:r>
      <w:r w:rsidR="00AA36D0" w:rsidRPr="0018007F">
        <w:rPr>
          <w:b/>
        </w:rPr>
        <w:t>Программирование и основы алгоритмизации</w:t>
      </w:r>
      <w:r w:rsidR="00CD3168" w:rsidRPr="0018007F">
        <w:rPr>
          <w:b/>
        </w:rPr>
        <w:t>»</w:t>
      </w:r>
    </w:p>
    <w:p w:rsidR="000A1D36" w:rsidRPr="0018007F" w:rsidRDefault="004243CC" w:rsidP="000A1D36">
      <w:pPr>
        <w:pStyle w:val="titul"/>
      </w:pPr>
      <w:r w:rsidRPr="0018007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4E357B4" wp14:editId="50A88BD3">
                <wp:simplePos x="0" y="0"/>
                <wp:positionH relativeFrom="column">
                  <wp:posOffset>882677</wp:posOffset>
                </wp:positionH>
                <wp:positionV relativeFrom="paragraph">
                  <wp:posOffset>184095</wp:posOffset>
                </wp:positionV>
                <wp:extent cx="5294926" cy="0"/>
                <wp:effectExtent l="0" t="0" r="20320" b="190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94926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E16CA9" id="Straight Connector 2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9.5pt,14.5pt" to="486.4pt,1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" strokecolor="black [3213]"/>
            </w:pict>
          </mc:Fallback>
        </mc:AlternateContent>
      </w:r>
      <w:r w:rsidR="000A1D36" w:rsidRPr="0018007F">
        <w:t>Тема</w:t>
      </w:r>
      <w:r w:rsidR="00CD3168" w:rsidRPr="0018007F">
        <w:t xml:space="preserve">       </w:t>
      </w:r>
      <w:r w:rsidR="000A15A6" w:rsidRPr="0018007F">
        <w:t xml:space="preserve">  </w:t>
      </w:r>
      <w:r w:rsidR="00CD3168" w:rsidRPr="0018007F">
        <w:rPr>
          <w:b/>
        </w:rPr>
        <w:t>«</w:t>
      </w:r>
      <w:r w:rsidR="000A15A6" w:rsidRPr="0018007F">
        <w:rPr>
          <w:b/>
        </w:rPr>
        <w:t>Разработка программного комплекса численного решения СЛАУ</w:t>
      </w:r>
      <w:r w:rsidR="00CD3168" w:rsidRPr="0018007F">
        <w:rPr>
          <w:b/>
        </w:rPr>
        <w:t>»</w:t>
      </w:r>
    </w:p>
    <w:p w:rsidR="000A1D36" w:rsidRPr="0018007F" w:rsidRDefault="000A1D36" w:rsidP="000A1D36">
      <w:pPr>
        <w:pStyle w:val="titul"/>
      </w:pPr>
    </w:p>
    <w:p w:rsidR="000A1D36" w:rsidRPr="0018007F" w:rsidRDefault="000A1D36" w:rsidP="000A1D36">
      <w:pPr>
        <w:pStyle w:val="titul"/>
      </w:pPr>
    </w:p>
    <w:p w:rsidR="000A1D36" w:rsidRPr="0018007F" w:rsidRDefault="000A1D36" w:rsidP="000A1D36">
      <w:pPr>
        <w:pStyle w:val="titul"/>
      </w:pPr>
    </w:p>
    <w:p w:rsidR="000A1D36" w:rsidRPr="0018007F" w:rsidRDefault="000A1D36" w:rsidP="000A1D36">
      <w:pPr>
        <w:pStyle w:val="titul"/>
      </w:pPr>
    </w:p>
    <w:p w:rsidR="00E622F6" w:rsidRPr="0018007F" w:rsidRDefault="00E622F6" w:rsidP="000A1D36">
      <w:pPr>
        <w:pStyle w:val="titul"/>
      </w:pPr>
    </w:p>
    <w:p w:rsidR="000A1D36" w:rsidRPr="0018007F" w:rsidRDefault="000A1D36" w:rsidP="00E622F6">
      <w:pPr>
        <w:pStyle w:val="titul"/>
        <w:ind w:left="0"/>
      </w:pPr>
    </w:p>
    <w:p w:rsidR="000A1D36" w:rsidRPr="0018007F" w:rsidRDefault="000A1D36" w:rsidP="00E622F6">
      <w:pPr>
        <w:pStyle w:val="titul"/>
        <w:spacing w:line="240" w:lineRule="auto"/>
        <w:jc w:val="center"/>
      </w:pPr>
      <w:r w:rsidRPr="0018007F">
        <w:t xml:space="preserve">                                                                                        Выполнил студент 1-41**</w:t>
      </w:r>
    </w:p>
    <w:p w:rsidR="000A1D36" w:rsidRPr="0018007F" w:rsidRDefault="000A1D36" w:rsidP="00E622F6">
      <w:pPr>
        <w:pStyle w:val="titul"/>
        <w:spacing w:line="240" w:lineRule="auto"/>
        <w:jc w:val="center"/>
      </w:pPr>
      <w:r w:rsidRPr="0018007F">
        <w:t xml:space="preserve">                                         </w:t>
      </w:r>
      <w:r w:rsidR="00E622F6" w:rsidRPr="0018007F">
        <w:t xml:space="preserve">                                </w:t>
      </w:r>
      <w:r w:rsidRPr="0018007F">
        <w:t>Дао Минь Хоанг</w:t>
      </w:r>
    </w:p>
    <w:p w:rsidR="0093634D" w:rsidRDefault="0093634D" w:rsidP="0093634D">
      <w:pPr>
        <w:pStyle w:val="titul"/>
        <w:jc w:val="center"/>
      </w:pPr>
      <w:r w:rsidRPr="0018007F">
        <w:t xml:space="preserve">                                                                                                Преподаватель: Алыкова А.Л.</w:t>
      </w:r>
    </w:p>
    <w:p w:rsidR="001756F1" w:rsidRPr="0018007F" w:rsidRDefault="001756F1" w:rsidP="001756F1">
      <w:pPr>
        <w:pStyle w:val="titul"/>
        <w:jc w:val="right"/>
      </w:pPr>
      <w:r>
        <w:t>__________________________</w:t>
      </w:r>
    </w:p>
    <w:p w:rsidR="000A1D36" w:rsidRPr="0018007F" w:rsidRDefault="000A1D36" w:rsidP="00E622F6">
      <w:pPr>
        <w:pStyle w:val="titul"/>
        <w:spacing w:line="240" w:lineRule="auto"/>
        <w:jc w:val="center"/>
      </w:pPr>
    </w:p>
    <w:p w:rsidR="00FA7E92" w:rsidRPr="0018007F" w:rsidRDefault="00FA7E92" w:rsidP="00DE59A2">
      <w:pPr>
        <w:pStyle w:val="titul"/>
        <w:ind w:left="0"/>
      </w:pPr>
    </w:p>
    <w:p w:rsidR="00B61B28" w:rsidRPr="0018007F" w:rsidRDefault="00E622F6" w:rsidP="00460F1D">
      <w:pPr>
        <w:pStyle w:val="titul"/>
        <w:jc w:val="center"/>
      </w:pPr>
      <w:r w:rsidRPr="0018007F">
        <w:t>Иваново 2017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5444919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46B1F" w:rsidRPr="00725653" w:rsidRDefault="00046B1F">
          <w:pPr>
            <w:pStyle w:val="ae"/>
            <w:rPr>
              <w:color w:val="4F81BD" w:themeColor="accent1"/>
            </w:rPr>
          </w:pPr>
          <w:r w:rsidRPr="00725653">
            <w:rPr>
              <w:color w:val="4F81BD" w:themeColor="accent1"/>
            </w:rPr>
            <w:t>Оглавление</w:t>
          </w:r>
        </w:p>
        <w:p w:rsidR="00FD4FFD" w:rsidRDefault="00046B1F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r w:rsidRPr="0018007F">
            <w:fldChar w:fldCharType="begin"/>
          </w:r>
          <w:r w:rsidRPr="0018007F">
            <w:instrText xml:space="preserve"> TOC \o "1-3" \h \z \u </w:instrText>
          </w:r>
          <w:r w:rsidRPr="0018007F">
            <w:fldChar w:fldCharType="separate"/>
          </w:r>
          <w:hyperlink w:anchor="_Toc485212233" w:history="1">
            <w:r w:rsidR="00FD4FFD" w:rsidRPr="002B6B4C">
              <w:rPr>
                <w:rStyle w:val="a9"/>
                <w:noProof/>
              </w:rPr>
              <w:t>Задание</w:t>
            </w:r>
            <w:r w:rsidR="00FD4FFD">
              <w:rPr>
                <w:noProof/>
                <w:webHidden/>
              </w:rPr>
              <w:tab/>
            </w:r>
            <w:r w:rsidR="00FD4FFD">
              <w:rPr>
                <w:noProof/>
                <w:webHidden/>
              </w:rPr>
              <w:fldChar w:fldCharType="begin"/>
            </w:r>
            <w:r w:rsidR="00FD4FFD">
              <w:rPr>
                <w:noProof/>
                <w:webHidden/>
              </w:rPr>
              <w:instrText xml:space="preserve"> PAGEREF _Toc485212233 \h </w:instrText>
            </w:r>
            <w:r w:rsidR="00FD4FFD">
              <w:rPr>
                <w:noProof/>
                <w:webHidden/>
              </w:rPr>
            </w:r>
            <w:r w:rsidR="00FD4FFD">
              <w:rPr>
                <w:noProof/>
                <w:webHidden/>
              </w:rPr>
              <w:fldChar w:fldCharType="separate"/>
            </w:r>
            <w:r w:rsidR="00697C07">
              <w:rPr>
                <w:noProof/>
                <w:webHidden/>
              </w:rPr>
              <w:t>3</w:t>
            </w:r>
            <w:r w:rsidR="00FD4FFD">
              <w:rPr>
                <w:noProof/>
                <w:webHidden/>
              </w:rPr>
              <w:fldChar w:fldCharType="end"/>
            </w:r>
          </w:hyperlink>
        </w:p>
        <w:p w:rsidR="00FD4FFD" w:rsidRDefault="00FD4FFD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485212234" w:history="1">
            <w:r w:rsidRPr="002B6B4C">
              <w:rPr>
                <w:rStyle w:val="a9"/>
                <w:rFonts w:eastAsia="Calibri"/>
                <w:noProof/>
              </w:rPr>
              <w:t>Краткий анализ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_Toc485212234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7C0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4FFD" w:rsidRDefault="00FD4FFD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485212235" w:history="1">
            <w:r w:rsidRPr="002B6B4C">
              <w:rPr>
                <w:rStyle w:val="a9"/>
                <w:rFonts w:eastAsia="Calibri"/>
                <w:noProof/>
              </w:rPr>
              <w:t>Математическая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_Toc485212235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7C0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4FFD" w:rsidRDefault="00FD4FFD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485212236" w:history="1">
            <w:r w:rsidRPr="002B6B4C">
              <w:rPr>
                <w:rStyle w:val="a9"/>
                <w:rFonts w:eastAsia="Calibri"/>
                <w:noProof/>
              </w:rPr>
              <w:t>Описание и блок-схемы основных алгоритмов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_Toc485212236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7C0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4FFD" w:rsidRDefault="00FD4FFD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485212238" w:history="1">
            <w:r w:rsidRPr="002B6B4C">
              <w:rPr>
                <w:rStyle w:val="a9"/>
                <w:rFonts w:eastAsia="Calibri"/>
                <w:noProof/>
              </w:rPr>
              <w:t>Описание подпро</w:t>
            </w:r>
            <w:r w:rsidRPr="002B6B4C">
              <w:rPr>
                <w:rStyle w:val="a9"/>
                <w:rFonts w:eastAsia="Calibri"/>
                <w:noProof/>
              </w:rPr>
              <w:t>г</w:t>
            </w:r>
            <w:r w:rsidRPr="002B6B4C">
              <w:rPr>
                <w:rStyle w:val="a9"/>
                <w:rFonts w:eastAsia="Calibri"/>
                <w:noProof/>
              </w:rPr>
              <w:t>рамм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_Toc485212238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7C07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4FFD" w:rsidRDefault="00FD4FFD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485212239" w:history="1">
            <w:r w:rsidRPr="002B6B4C">
              <w:rPr>
                <w:rStyle w:val="a9"/>
                <w:rFonts w:eastAsia="Calibri"/>
                <w:noProof/>
              </w:rPr>
              <w:t>Скриншоты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_Toc485212239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7C0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4FFD" w:rsidRDefault="00FD4FFD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485212240" w:history="1">
            <w:r w:rsidRPr="002B6B4C">
              <w:rPr>
                <w:rStyle w:val="a9"/>
                <w:rFonts w:eastAsia="Calibri"/>
                <w:noProof/>
              </w:rPr>
              <w:t>Тестовые примеры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_Toc485212240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7C07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4FFD" w:rsidRDefault="00FD4FFD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485212241" w:history="1">
            <w:r w:rsidRPr="002B6B4C">
              <w:rPr>
                <w:rStyle w:val="a9"/>
                <w:rFonts w:eastAsia="Calibri"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_Toc485212241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7C0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4FFD" w:rsidRDefault="00FD4FFD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485212242" w:history="1">
            <w:r w:rsidRPr="002B6B4C">
              <w:rPr>
                <w:rStyle w:val="a9"/>
                <w:noProof/>
              </w:rPr>
              <w:t>Код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_Toc485212242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7C0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D4FFD" w:rsidRDefault="00FD4FFD">
          <w:pPr>
            <w:pStyle w:val="11"/>
            <w:tabs>
              <w:tab w:val="right" w:leader="dot" w:pos="9628"/>
            </w:tabs>
            <w:rPr>
              <w:rFonts w:eastAsiaTheme="minorEastAsia"/>
              <w:noProof/>
              <w:lang w:eastAsia="ru-RU"/>
            </w:rPr>
          </w:pPr>
          <w:hyperlink w:anchor="_Toc485212243" w:history="1">
            <w:r w:rsidRPr="002B6B4C">
              <w:rPr>
                <w:rStyle w:val="a9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_Toc485212243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97C07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6B1F" w:rsidRPr="0018007F" w:rsidRDefault="00046B1F">
          <w:r w:rsidRPr="0018007F">
            <w:rPr>
              <w:b/>
              <w:bCs/>
            </w:rPr>
            <w:fldChar w:fldCharType="end"/>
          </w:r>
        </w:p>
      </w:sdtContent>
    </w:sdt>
    <w:p w:rsidR="00046B1F" w:rsidRPr="0018007F" w:rsidRDefault="00046B1F" w:rsidP="00046B1F"/>
    <w:p w:rsidR="00046B1F" w:rsidRPr="0018007F" w:rsidRDefault="00046B1F" w:rsidP="00046B1F"/>
    <w:p w:rsidR="00046B1F" w:rsidRPr="0018007F" w:rsidRDefault="00046B1F" w:rsidP="00046B1F"/>
    <w:p w:rsidR="00046B1F" w:rsidRPr="0018007F" w:rsidRDefault="00046B1F" w:rsidP="00046B1F"/>
    <w:p w:rsidR="00046B1F" w:rsidRPr="0018007F" w:rsidRDefault="00046B1F" w:rsidP="00046B1F"/>
    <w:p w:rsidR="00046B1F" w:rsidRPr="0018007F" w:rsidRDefault="00046B1F" w:rsidP="00046B1F"/>
    <w:p w:rsidR="00046B1F" w:rsidRPr="0018007F" w:rsidRDefault="00046B1F" w:rsidP="00046B1F"/>
    <w:p w:rsidR="00046B1F" w:rsidRPr="0018007F" w:rsidRDefault="00046B1F" w:rsidP="00046B1F"/>
    <w:p w:rsidR="00046B1F" w:rsidRPr="0018007F" w:rsidRDefault="00046B1F" w:rsidP="00046B1F"/>
    <w:p w:rsidR="00046B1F" w:rsidRPr="0018007F" w:rsidRDefault="00046B1F" w:rsidP="00046B1F"/>
    <w:p w:rsidR="00046B1F" w:rsidRPr="0018007F" w:rsidRDefault="00046B1F" w:rsidP="00046B1F"/>
    <w:p w:rsidR="00046B1F" w:rsidRPr="0018007F" w:rsidRDefault="00046B1F" w:rsidP="00046B1F"/>
    <w:p w:rsidR="00046B1F" w:rsidRPr="0018007F" w:rsidRDefault="00046B1F" w:rsidP="00046B1F"/>
    <w:p w:rsidR="00046B1F" w:rsidRPr="0018007F" w:rsidRDefault="00046B1F" w:rsidP="00046B1F"/>
    <w:p w:rsidR="00046B1F" w:rsidRPr="0018007F" w:rsidRDefault="00046B1F" w:rsidP="00046B1F"/>
    <w:p w:rsidR="00046B1F" w:rsidRPr="0018007F" w:rsidRDefault="00046B1F" w:rsidP="00046B1F"/>
    <w:p w:rsidR="00046B1F" w:rsidRPr="0018007F" w:rsidRDefault="00046B1F" w:rsidP="00046B1F"/>
    <w:p w:rsidR="00046B1F" w:rsidRPr="0018007F" w:rsidRDefault="00046B1F" w:rsidP="00046B1F"/>
    <w:p w:rsidR="007A0D43" w:rsidRPr="0018007F" w:rsidRDefault="007A0D43" w:rsidP="00046B1F"/>
    <w:p w:rsidR="005744DC" w:rsidRPr="00725653" w:rsidRDefault="005744DC" w:rsidP="0061630F">
      <w:pPr>
        <w:pStyle w:val="1"/>
        <w:jc w:val="center"/>
        <w:rPr>
          <w:color w:val="4F81BD" w:themeColor="accent1"/>
        </w:rPr>
      </w:pPr>
      <w:bookmarkStart w:id="0" w:name="_Toc485212233"/>
      <w:r w:rsidRPr="00725653">
        <w:rPr>
          <w:color w:val="4F81BD" w:themeColor="accent1"/>
        </w:rPr>
        <w:lastRenderedPageBreak/>
        <w:t>Задание</w:t>
      </w:r>
      <w:bookmarkEnd w:id="0"/>
    </w:p>
    <w:p w:rsidR="00B92540" w:rsidRPr="0018007F" w:rsidRDefault="000B13C2" w:rsidP="0064432A">
      <w:pPr>
        <w:spacing w:after="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8007F">
        <w:rPr>
          <w:rFonts w:ascii="Times New Roman" w:hAnsi="Times New Roman" w:cs="Times New Roman"/>
          <w:b/>
          <w:sz w:val="24"/>
          <w:szCs w:val="24"/>
        </w:rPr>
        <w:t>Разработка программного комплекса численного решения систем линейных алгебраических уравнений</w:t>
      </w:r>
    </w:p>
    <w:p w:rsidR="000B13C2" w:rsidRPr="0018007F" w:rsidRDefault="00F60252" w:rsidP="0064432A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8007F">
        <w:rPr>
          <w:rFonts w:ascii="Times New Roman" w:hAnsi="Times New Roman" w:cs="Times New Roman"/>
          <w:sz w:val="24"/>
          <w:szCs w:val="24"/>
        </w:rPr>
        <w:t>Требования к функциональным характеристикам:</w:t>
      </w:r>
    </w:p>
    <w:p w:rsidR="00F60252" w:rsidRPr="0018007F" w:rsidRDefault="00F60252" w:rsidP="0064432A">
      <w:pPr>
        <w:pStyle w:val="a7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8007F">
        <w:rPr>
          <w:rFonts w:ascii="Times New Roman" w:hAnsi="Times New Roman" w:cs="Times New Roman"/>
          <w:sz w:val="24"/>
          <w:szCs w:val="24"/>
        </w:rPr>
        <w:t>Диалог в виде «меню»</w:t>
      </w:r>
    </w:p>
    <w:p w:rsidR="00F60252" w:rsidRPr="0018007F" w:rsidRDefault="00F60252" w:rsidP="0064432A">
      <w:pPr>
        <w:pStyle w:val="a7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8007F">
        <w:rPr>
          <w:rFonts w:ascii="Times New Roman" w:hAnsi="Times New Roman" w:cs="Times New Roman"/>
          <w:sz w:val="24"/>
          <w:szCs w:val="24"/>
        </w:rPr>
        <w:t>Удобный для пользователя ввод данных</w:t>
      </w:r>
    </w:p>
    <w:p w:rsidR="00F60252" w:rsidRPr="0018007F" w:rsidRDefault="00F60252" w:rsidP="0064432A">
      <w:pPr>
        <w:pStyle w:val="a7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8007F">
        <w:rPr>
          <w:rFonts w:ascii="Times New Roman" w:hAnsi="Times New Roman" w:cs="Times New Roman"/>
          <w:sz w:val="24"/>
          <w:szCs w:val="24"/>
        </w:rPr>
        <w:t>Выбор метода решения из следующего набора: метод Гаусса, метод Гаусса с выбором главного элемента, итерационный метод Зейделя</w:t>
      </w:r>
    </w:p>
    <w:p w:rsidR="00F60252" w:rsidRPr="0018007F" w:rsidRDefault="00F60252" w:rsidP="0064432A">
      <w:pPr>
        <w:pStyle w:val="a7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8007F">
        <w:rPr>
          <w:rFonts w:ascii="Times New Roman" w:hAnsi="Times New Roman" w:cs="Times New Roman"/>
          <w:sz w:val="24"/>
          <w:szCs w:val="24"/>
        </w:rPr>
        <w:t>Наглядный вывод результатов</w:t>
      </w:r>
    </w:p>
    <w:p w:rsidR="00B92540" w:rsidRPr="0018007F" w:rsidRDefault="00B92540" w:rsidP="00A5595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E60CA" w:rsidRPr="0018007F" w:rsidRDefault="007E60CA" w:rsidP="00A5595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E60CA" w:rsidRPr="0018007F" w:rsidRDefault="007E60CA" w:rsidP="00A5595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E60CA" w:rsidRPr="0018007F" w:rsidRDefault="007E60CA" w:rsidP="00A5595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E60CA" w:rsidRPr="0018007F" w:rsidRDefault="007E60CA" w:rsidP="00A5595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E60CA" w:rsidRPr="0018007F" w:rsidRDefault="007E60CA" w:rsidP="00A5595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E60CA" w:rsidRPr="0018007F" w:rsidRDefault="007E60CA" w:rsidP="00A5595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E60CA" w:rsidRPr="0018007F" w:rsidRDefault="007E60CA" w:rsidP="00A5595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E60CA" w:rsidRPr="0018007F" w:rsidRDefault="007E60CA" w:rsidP="00A5595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E60CA" w:rsidRPr="0018007F" w:rsidRDefault="007E60CA" w:rsidP="00A5595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E60CA" w:rsidRPr="0018007F" w:rsidRDefault="007E60CA" w:rsidP="00A5595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E60CA" w:rsidRPr="0018007F" w:rsidRDefault="007E60CA" w:rsidP="00A5595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E60CA" w:rsidRPr="0018007F" w:rsidRDefault="007E60CA" w:rsidP="00A5595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E60CA" w:rsidRPr="0018007F" w:rsidRDefault="007E60CA" w:rsidP="00A5595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E60CA" w:rsidRPr="0018007F" w:rsidRDefault="007E60CA" w:rsidP="00A5595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E60CA" w:rsidRPr="0018007F" w:rsidRDefault="007E60CA" w:rsidP="00A5595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E60CA" w:rsidRPr="0018007F" w:rsidRDefault="007E60CA" w:rsidP="00A5595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E60CA" w:rsidRPr="0018007F" w:rsidRDefault="007E60CA" w:rsidP="00A5595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E60CA" w:rsidRPr="0018007F" w:rsidRDefault="007E60CA" w:rsidP="00A5595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E60CA" w:rsidRPr="0018007F" w:rsidRDefault="007E60CA" w:rsidP="00A5595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E60CA" w:rsidRPr="0018007F" w:rsidRDefault="007E60CA" w:rsidP="00A5595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E60CA" w:rsidRPr="0018007F" w:rsidRDefault="007E60CA" w:rsidP="00A5595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E60CA" w:rsidRPr="0018007F" w:rsidRDefault="007E60CA" w:rsidP="00A5595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E60CA" w:rsidRPr="0018007F" w:rsidRDefault="007E60CA" w:rsidP="00A5595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E60CA" w:rsidRPr="0018007F" w:rsidRDefault="007E60CA" w:rsidP="00A5595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E60CA" w:rsidRPr="0018007F" w:rsidRDefault="007E60CA" w:rsidP="00A5595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E60CA" w:rsidRPr="0018007F" w:rsidRDefault="007E60CA" w:rsidP="00A5595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E60CA" w:rsidRPr="0018007F" w:rsidRDefault="007E60CA" w:rsidP="00A5595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E60CA" w:rsidRPr="0018007F" w:rsidRDefault="007E60CA" w:rsidP="00A5595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E60CA" w:rsidRPr="0018007F" w:rsidRDefault="007E60CA" w:rsidP="00A5595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E60CA" w:rsidRPr="0018007F" w:rsidRDefault="007E60CA" w:rsidP="00A5595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E60CA" w:rsidRPr="0018007F" w:rsidRDefault="007E60CA" w:rsidP="00A5595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E60CA" w:rsidRPr="0018007F" w:rsidRDefault="007E60CA" w:rsidP="00A5595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E60CA" w:rsidRPr="0018007F" w:rsidRDefault="007E60CA" w:rsidP="00A5595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E60CA" w:rsidRPr="0018007F" w:rsidRDefault="007E60CA" w:rsidP="00A5595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E60CA" w:rsidRPr="0018007F" w:rsidRDefault="007E60CA" w:rsidP="00A5595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E60CA" w:rsidRPr="0018007F" w:rsidRDefault="007E60CA" w:rsidP="00A55950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77310" w:rsidRPr="0018007F" w:rsidRDefault="00D77310" w:rsidP="00FA2614">
      <w:pPr>
        <w:pStyle w:val="1"/>
        <w:jc w:val="center"/>
        <w:rPr>
          <w:rFonts w:eastAsia="Calibri"/>
          <w:color w:val="auto"/>
        </w:rPr>
      </w:pPr>
    </w:p>
    <w:p w:rsidR="00D77310" w:rsidRPr="0018007F" w:rsidRDefault="00D77310" w:rsidP="00D77310"/>
    <w:p w:rsidR="00D77310" w:rsidRPr="0018007F" w:rsidRDefault="00D77310" w:rsidP="00D77310"/>
    <w:p w:rsidR="00373877" w:rsidRPr="00725653" w:rsidRDefault="00373877" w:rsidP="00FA2614">
      <w:pPr>
        <w:pStyle w:val="1"/>
        <w:jc w:val="center"/>
        <w:rPr>
          <w:rFonts w:eastAsia="Calibri"/>
          <w:color w:val="4F81BD" w:themeColor="accent1"/>
        </w:rPr>
      </w:pPr>
      <w:bookmarkStart w:id="1" w:name="_Toc485212234"/>
      <w:r w:rsidRPr="00725653">
        <w:rPr>
          <w:rFonts w:eastAsia="Calibri"/>
          <w:color w:val="4F81BD" w:themeColor="accent1"/>
        </w:rPr>
        <w:lastRenderedPageBreak/>
        <w:t>Краткий анализ программы</w:t>
      </w:r>
      <w:bookmarkEnd w:id="1"/>
    </w:p>
    <w:p w:rsidR="00132241" w:rsidRPr="0018007F" w:rsidRDefault="00132241" w:rsidP="0064432A">
      <w:pPr>
        <w:jc w:val="both"/>
        <w:rPr>
          <w:rFonts w:ascii="Times New Roman" w:hAnsi="Times New Roman" w:cs="Times New Roman"/>
          <w:sz w:val="24"/>
          <w:szCs w:val="24"/>
        </w:rPr>
      </w:pPr>
      <w:r w:rsidRPr="0018007F">
        <w:rPr>
          <w:rFonts w:ascii="Times New Roman" w:hAnsi="Times New Roman" w:cs="Times New Roman"/>
          <w:sz w:val="24"/>
          <w:szCs w:val="24"/>
        </w:rPr>
        <w:t>Для решения СЛАУ</w:t>
      </w:r>
      <w:r w:rsidR="00C43685" w:rsidRPr="0018007F">
        <w:rPr>
          <w:rFonts w:ascii="Times New Roman" w:hAnsi="Times New Roman" w:cs="Times New Roman"/>
          <w:sz w:val="24"/>
          <w:szCs w:val="24"/>
        </w:rPr>
        <w:t xml:space="preserve"> оформляем системы уравнений в виде матрицы коэффициентов и матрицы свободных членов, и в зависимости от методов решения преобразуем данные матрицы.</w:t>
      </w:r>
    </w:p>
    <w:p w:rsidR="00E33EBC" w:rsidRPr="0018007F" w:rsidRDefault="00E33EBC" w:rsidP="0064432A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</w:pPr>
      <w:r w:rsidRPr="0018007F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>Метод Гаусса, Метод Гаусса с выбором главного элемента</w:t>
      </w:r>
    </w:p>
    <w:p w:rsidR="00E33EBC" w:rsidRPr="0018007F" w:rsidRDefault="00E33EBC" w:rsidP="0064432A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800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решения СЛАУ данными методами нужно привести матрицу свободных членов к треугольной форме, с помощью элементарных преобразований над строками матрицы и установить совместна система или нет. </w:t>
      </w:r>
    </w:p>
    <w:p w:rsidR="00E33EBC" w:rsidRPr="0018007F" w:rsidRDefault="00E33EBC" w:rsidP="0064432A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8007F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система совместна, то дальше идет «обратный ход».</w:t>
      </w:r>
      <w:r w:rsidRPr="0018007F">
        <w:rPr>
          <w:rFonts w:ascii="Arial" w:hAnsi="Arial" w:cs="Arial"/>
          <w:sz w:val="21"/>
          <w:szCs w:val="21"/>
          <w:shd w:val="clear" w:color="auto" w:fill="FFFFFF"/>
        </w:rPr>
        <w:t xml:space="preserve"> </w:t>
      </w:r>
      <w:r w:rsidRPr="0018007F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Эта процедура начинается с последнего уравнения, из которого выражают соответствующую базисную переменную (а она там всего одна) и подставляют в предыдущие уравнения, и так далее, поднимаясь по «ступенькам» наверх. </w:t>
      </w:r>
      <w:r w:rsidRPr="0018007F">
        <w:rPr>
          <w:rFonts w:ascii="Times New Roman" w:hAnsi="Times New Roman" w:cs="Times New Roman"/>
          <w:sz w:val="24"/>
          <w:szCs w:val="21"/>
          <w:shd w:val="clear" w:color="auto" w:fill="FFFFFF"/>
        </w:rPr>
        <w:t>Каждой строчке соответствует ровно одна базисная переменная, поэтому на каждом шаге, кроме последнего (самого верхнего), ситуация в точности повторяет случай последней строки.</w:t>
      </w:r>
    </w:p>
    <w:p w:rsidR="0019636F" w:rsidRPr="0018007F" w:rsidRDefault="0019636F" w:rsidP="0064432A">
      <w:pPr>
        <w:shd w:val="clear" w:color="auto" w:fill="FFFFFF"/>
        <w:spacing w:before="120" w:after="120" w:line="24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8007F">
        <w:rPr>
          <w:rFonts w:ascii="Times New Roman" w:hAnsi="Times New Roman" w:cs="Times New Roman"/>
          <w:b/>
          <w:sz w:val="24"/>
          <w:szCs w:val="24"/>
          <w:u w:val="single"/>
        </w:rPr>
        <w:t>Итерационный метод Зейделя</w:t>
      </w:r>
    </w:p>
    <w:p w:rsidR="00E33EBC" w:rsidRPr="0018007F" w:rsidRDefault="00F618EF" w:rsidP="0064432A">
      <w:pPr>
        <w:jc w:val="both"/>
        <w:rPr>
          <w:rFonts w:ascii="Times New Roman" w:hAnsi="Times New Roman" w:cs="Times New Roman"/>
          <w:sz w:val="24"/>
          <w:szCs w:val="24"/>
        </w:rPr>
      </w:pPr>
      <w:r w:rsidRPr="0018007F">
        <w:rPr>
          <w:rFonts w:ascii="Times New Roman" w:hAnsi="Times New Roman" w:cs="Times New Roman"/>
          <w:sz w:val="24"/>
          <w:szCs w:val="24"/>
        </w:rPr>
        <w:t xml:space="preserve">Для решения СЛАУ данным методом нужно, в каждой строке выразить </w:t>
      </w:r>
      <w:r w:rsidRPr="0018007F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18007F">
        <w:rPr>
          <w:rFonts w:ascii="Times New Roman" w:hAnsi="Times New Roman" w:cs="Times New Roman"/>
          <w:sz w:val="24"/>
          <w:szCs w:val="24"/>
        </w:rPr>
        <w:t xml:space="preserve"> коэффициент которого стоит на главной диагонали. </w:t>
      </w:r>
    </w:p>
    <w:p w:rsidR="00F618EF" w:rsidRPr="0018007F" w:rsidRDefault="00F618EF" w:rsidP="0064432A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8007F">
        <w:rPr>
          <w:rFonts w:ascii="Times New Roman" w:hAnsi="Times New Roman" w:cs="Times New Roman"/>
          <w:sz w:val="24"/>
          <w:szCs w:val="24"/>
        </w:rPr>
        <w:t xml:space="preserve">Далее требуется вычислять приближения </w:t>
      </w:r>
      <w:r w:rsidRPr="0018007F">
        <w:rPr>
          <w:rFonts w:ascii="Times New Roman" w:eastAsia="Times New Roman" w:hAnsi="Times New Roman" w:cs="Times New Roman"/>
          <w:sz w:val="24"/>
          <w:szCs w:val="24"/>
          <w:lang w:eastAsia="ru-RU"/>
        </w:rPr>
        <w:t>x</w:t>
      </w:r>
      <w:r w:rsidRPr="0018007F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 xml:space="preserve">(k+1) </w:t>
      </w:r>
      <w:r w:rsidRPr="0018007F">
        <w:rPr>
          <w:rFonts w:ascii="Times New Roman" w:hAnsi="Times New Roman" w:cs="Times New Roman"/>
          <w:sz w:val="24"/>
          <w:szCs w:val="24"/>
        </w:rPr>
        <w:t xml:space="preserve">до заданной пользователем точности. </w:t>
      </w:r>
      <w:r w:rsidRPr="0018007F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 вычислении очередного приближения x</w:t>
      </w:r>
      <w:r w:rsidRPr="0018007F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 xml:space="preserve">(k+1) </w:t>
      </w:r>
      <w:r w:rsidRPr="0018007F">
        <w:rPr>
          <w:rFonts w:ascii="Times New Roman" w:eastAsia="Times New Roman" w:hAnsi="Times New Roman" w:cs="Times New Roman"/>
          <w:sz w:val="24"/>
          <w:szCs w:val="24"/>
          <w:lang w:eastAsia="ru-RU"/>
        </w:rPr>
        <w:t>его уже полученные компоненты x</w:t>
      </w:r>
      <w:r w:rsidRPr="0018007F">
        <w:rPr>
          <w:rFonts w:ascii="Times New Roman" w:eastAsia="Times New Roman" w:hAnsi="Times New Roman" w:cs="Times New Roman"/>
          <w:sz w:val="24"/>
          <w:szCs w:val="24"/>
          <w:vertAlign w:val="subscript"/>
          <w:lang w:eastAsia="ru-RU"/>
        </w:rPr>
        <w:t>1</w:t>
      </w:r>
      <w:r w:rsidRPr="0018007F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>(k+1)</w:t>
      </w:r>
      <w:r w:rsidRPr="0018007F">
        <w:rPr>
          <w:rFonts w:ascii="Times New Roman" w:eastAsia="Times New Roman" w:hAnsi="Times New Roman" w:cs="Times New Roman"/>
          <w:sz w:val="24"/>
          <w:szCs w:val="24"/>
          <w:lang w:eastAsia="ru-RU"/>
        </w:rPr>
        <w:t>…x</w:t>
      </w:r>
      <w:r w:rsidRPr="0018007F">
        <w:rPr>
          <w:rFonts w:ascii="Times New Roman" w:eastAsia="Times New Roman" w:hAnsi="Times New Roman" w:cs="Times New Roman"/>
          <w:sz w:val="24"/>
          <w:szCs w:val="24"/>
          <w:vertAlign w:val="subscript"/>
          <w:lang w:eastAsia="ru-RU"/>
        </w:rPr>
        <w:t>i - 1</w:t>
      </w:r>
      <w:r w:rsidRPr="0018007F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>(k+1)</w:t>
      </w:r>
      <w:r w:rsidRPr="001800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сразу же используются для вычисления x</w:t>
      </w:r>
      <w:r w:rsidRPr="0018007F">
        <w:rPr>
          <w:rFonts w:ascii="Times New Roman" w:eastAsia="Times New Roman" w:hAnsi="Times New Roman" w:cs="Times New Roman"/>
          <w:sz w:val="24"/>
          <w:szCs w:val="24"/>
          <w:vertAlign w:val="subscript"/>
          <w:lang w:eastAsia="ru-RU"/>
        </w:rPr>
        <w:t>i</w:t>
      </w:r>
      <w:r w:rsidRPr="0018007F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>(k+1)</w:t>
      </w:r>
      <w:r w:rsidRPr="0018007F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F618EF" w:rsidRPr="0018007F" w:rsidRDefault="00F618EF" w:rsidP="0064432A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8007F">
        <w:rPr>
          <w:rFonts w:ascii="Times New Roman" w:eastAsia="Times New Roman" w:hAnsi="Times New Roman" w:cs="Times New Roman"/>
          <w:sz w:val="24"/>
          <w:szCs w:val="24"/>
          <w:lang w:eastAsia="ru-RU"/>
        </w:rPr>
        <w:t>Условие окончания вычислений: || </w:t>
      </w:r>
      <w:r w:rsidRPr="0018007F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x </w:t>
      </w:r>
      <w:r w:rsidRPr="0018007F">
        <w:rPr>
          <w:rFonts w:ascii="Times New Roman" w:eastAsia="Times New Roman" w:hAnsi="Times New Roman" w:cs="Times New Roman"/>
          <w:i/>
          <w:iCs/>
          <w:sz w:val="24"/>
          <w:szCs w:val="24"/>
          <w:vertAlign w:val="superscript"/>
          <w:lang w:eastAsia="ru-RU"/>
        </w:rPr>
        <w:t>(k+1)</w:t>
      </w:r>
      <w:r w:rsidRPr="0018007F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 - x </w:t>
      </w:r>
      <w:r w:rsidRPr="0018007F">
        <w:rPr>
          <w:rFonts w:ascii="Times New Roman" w:eastAsia="Times New Roman" w:hAnsi="Times New Roman" w:cs="Times New Roman"/>
          <w:i/>
          <w:iCs/>
          <w:sz w:val="24"/>
          <w:szCs w:val="24"/>
          <w:vertAlign w:val="superscript"/>
          <w:lang w:eastAsia="ru-RU"/>
        </w:rPr>
        <w:t>(k)</w:t>
      </w:r>
      <w:r w:rsidRPr="0018007F">
        <w:rPr>
          <w:rFonts w:ascii="Times New Roman" w:eastAsia="Times New Roman" w:hAnsi="Times New Roman" w:cs="Times New Roman"/>
          <w:sz w:val="24"/>
          <w:szCs w:val="24"/>
          <w:lang w:eastAsia="ru-RU"/>
        </w:rPr>
        <w:t> || ≤ ε.</w:t>
      </w:r>
    </w:p>
    <w:p w:rsidR="00F618EF" w:rsidRPr="0018007F" w:rsidRDefault="00F618EF" w:rsidP="00132241">
      <w:pPr>
        <w:rPr>
          <w:rFonts w:ascii="Times New Roman" w:hAnsi="Times New Roman" w:cs="Times New Roman"/>
          <w:sz w:val="24"/>
          <w:szCs w:val="24"/>
        </w:rPr>
      </w:pPr>
    </w:p>
    <w:p w:rsidR="00C96C35" w:rsidRPr="0018007F" w:rsidRDefault="00C96C35" w:rsidP="00132241">
      <w:pPr>
        <w:rPr>
          <w:rFonts w:ascii="Times New Roman" w:hAnsi="Times New Roman" w:cs="Times New Roman"/>
          <w:sz w:val="24"/>
          <w:szCs w:val="24"/>
        </w:rPr>
      </w:pPr>
    </w:p>
    <w:p w:rsidR="00C96C35" w:rsidRPr="0018007F" w:rsidRDefault="00C96C35" w:rsidP="00132241">
      <w:pPr>
        <w:rPr>
          <w:rFonts w:ascii="Times New Roman" w:hAnsi="Times New Roman" w:cs="Times New Roman"/>
          <w:sz w:val="24"/>
          <w:szCs w:val="24"/>
        </w:rPr>
      </w:pPr>
    </w:p>
    <w:p w:rsidR="00C96C35" w:rsidRPr="0018007F" w:rsidRDefault="00C96C35" w:rsidP="00132241">
      <w:pPr>
        <w:rPr>
          <w:rFonts w:ascii="Times New Roman" w:hAnsi="Times New Roman" w:cs="Times New Roman"/>
          <w:sz w:val="24"/>
          <w:szCs w:val="24"/>
        </w:rPr>
      </w:pPr>
    </w:p>
    <w:p w:rsidR="00C96C35" w:rsidRPr="0018007F" w:rsidRDefault="00C96C35" w:rsidP="00132241">
      <w:pPr>
        <w:rPr>
          <w:rFonts w:ascii="Times New Roman" w:hAnsi="Times New Roman" w:cs="Times New Roman"/>
          <w:sz w:val="24"/>
          <w:szCs w:val="24"/>
        </w:rPr>
      </w:pPr>
    </w:p>
    <w:p w:rsidR="00C96C35" w:rsidRPr="0018007F" w:rsidRDefault="00C96C35" w:rsidP="00132241">
      <w:pPr>
        <w:rPr>
          <w:rFonts w:ascii="Times New Roman" w:hAnsi="Times New Roman" w:cs="Times New Roman"/>
          <w:sz w:val="24"/>
          <w:szCs w:val="24"/>
        </w:rPr>
      </w:pPr>
    </w:p>
    <w:p w:rsidR="00C96C35" w:rsidRPr="0018007F" w:rsidRDefault="00C96C35" w:rsidP="00132241">
      <w:pPr>
        <w:rPr>
          <w:rFonts w:ascii="Times New Roman" w:hAnsi="Times New Roman" w:cs="Times New Roman"/>
          <w:sz w:val="24"/>
          <w:szCs w:val="24"/>
        </w:rPr>
      </w:pPr>
    </w:p>
    <w:p w:rsidR="00C96C35" w:rsidRPr="0018007F" w:rsidRDefault="00C96C35" w:rsidP="00132241">
      <w:pPr>
        <w:rPr>
          <w:rFonts w:ascii="Times New Roman" w:hAnsi="Times New Roman" w:cs="Times New Roman"/>
          <w:sz w:val="24"/>
          <w:szCs w:val="24"/>
        </w:rPr>
      </w:pPr>
    </w:p>
    <w:p w:rsidR="00C96C35" w:rsidRPr="0018007F" w:rsidRDefault="00C96C35" w:rsidP="00132241">
      <w:pPr>
        <w:rPr>
          <w:rFonts w:ascii="Times New Roman" w:hAnsi="Times New Roman" w:cs="Times New Roman"/>
          <w:sz w:val="24"/>
          <w:szCs w:val="24"/>
        </w:rPr>
      </w:pPr>
    </w:p>
    <w:p w:rsidR="00C96C35" w:rsidRPr="0018007F" w:rsidRDefault="00C96C35" w:rsidP="00132241">
      <w:pPr>
        <w:rPr>
          <w:rFonts w:ascii="Times New Roman" w:hAnsi="Times New Roman" w:cs="Times New Roman"/>
          <w:sz w:val="24"/>
          <w:szCs w:val="24"/>
        </w:rPr>
      </w:pPr>
    </w:p>
    <w:p w:rsidR="00C96C35" w:rsidRPr="0018007F" w:rsidRDefault="00C96C35" w:rsidP="00132241">
      <w:pPr>
        <w:rPr>
          <w:rFonts w:ascii="Times New Roman" w:hAnsi="Times New Roman" w:cs="Times New Roman"/>
          <w:sz w:val="24"/>
          <w:szCs w:val="24"/>
        </w:rPr>
      </w:pPr>
    </w:p>
    <w:p w:rsidR="00C96C35" w:rsidRPr="0018007F" w:rsidRDefault="00C96C35" w:rsidP="00132241">
      <w:pPr>
        <w:rPr>
          <w:rFonts w:ascii="Times New Roman" w:hAnsi="Times New Roman" w:cs="Times New Roman"/>
          <w:sz w:val="24"/>
          <w:szCs w:val="24"/>
        </w:rPr>
      </w:pPr>
    </w:p>
    <w:p w:rsidR="00C96C35" w:rsidRPr="0018007F" w:rsidRDefault="00C96C35" w:rsidP="00132241">
      <w:pPr>
        <w:rPr>
          <w:rFonts w:ascii="Times New Roman" w:hAnsi="Times New Roman" w:cs="Times New Roman"/>
          <w:sz w:val="24"/>
          <w:szCs w:val="24"/>
        </w:rPr>
      </w:pPr>
    </w:p>
    <w:p w:rsidR="0076692C" w:rsidRPr="00725653" w:rsidRDefault="00877201" w:rsidP="00FA2614">
      <w:pPr>
        <w:pStyle w:val="1"/>
        <w:jc w:val="center"/>
        <w:rPr>
          <w:rFonts w:eastAsia="Calibri"/>
          <w:color w:val="4F81BD" w:themeColor="accent1"/>
        </w:rPr>
      </w:pPr>
      <w:bookmarkStart w:id="2" w:name="_Toc485212235"/>
      <w:r w:rsidRPr="00725653">
        <w:rPr>
          <w:rFonts w:eastAsia="Calibri"/>
          <w:color w:val="4F81BD" w:themeColor="accent1"/>
        </w:rPr>
        <w:lastRenderedPageBreak/>
        <w:t>Математическая модель</w:t>
      </w:r>
      <w:bookmarkEnd w:id="2"/>
    </w:p>
    <w:p w:rsidR="002379F0" w:rsidRPr="0018007F" w:rsidRDefault="002379F0" w:rsidP="0064432A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</w:pPr>
      <w:r w:rsidRPr="0018007F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>Метод Гаусса</w:t>
      </w:r>
      <w:r w:rsidR="00796D67" w:rsidRPr="0018007F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  <w:t>, Метод Гаусса с выбором главного элемента</w:t>
      </w:r>
    </w:p>
    <w:p w:rsidR="00796D67" w:rsidRPr="0018007F" w:rsidRDefault="00796D67" w:rsidP="0064432A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ru-RU"/>
        </w:rPr>
      </w:pPr>
      <w:r w:rsidRPr="0018007F">
        <w:rPr>
          <w:rFonts w:ascii="Times New Roman" w:hAnsi="Times New Roman" w:cs="Times New Roman"/>
          <w:sz w:val="24"/>
          <w:szCs w:val="24"/>
          <w:shd w:val="clear" w:color="auto" w:fill="FFFFFF"/>
        </w:rPr>
        <w:t>Классический метод решения</w:t>
      </w:r>
      <w:r w:rsidRPr="0018007F">
        <w:rPr>
          <w:rStyle w:val="apple-converted-space"/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18007F">
        <w:rPr>
          <w:rFonts w:ascii="Times New Roman" w:hAnsi="Times New Roman" w:cs="Times New Roman"/>
          <w:sz w:val="24"/>
          <w:szCs w:val="24"/>
          <w:shd w:val="clear" w:color="auto" w:fill="FFFFFF"/>
        </w:rPr>
        <w:t>системы линейных алгебраических уравнений</w:t>
      </w:r>
      <w:r w:rsidRPr="0018007F">
        <w:rPr>
          <w:rStyle w:val="apple-converted-space"/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18007F">
        <w:rPr>
          <w:rFonts w:ascii="Times New Roman" w:hAnsi="Times New Roman" w:cs="Times New Roman"/>
          <w:sz w:val="24"/>
          <w:szCs w:val="24"/>
          <w:shd w:val="clear" w:color="auto" w:fill="FFFFFF"/>
        </w:rPr>
        <w:t>(СЛАУ). Назван в честь немецкого математика</w:t>
      </w:r>
      <w:r w:rsidRPr="0018007F">
        <w:rPr>
          <w:rStyle w:val="apple-converted-space"/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18007F">
        <w:rPr>
          <w:rFonts w:ascii="Times New Roman" w:hAnsi="Times New Roman" w:cs="Times New Roman"/>
          <w:sz w:val="24"/>
          <w:szCs w:val="24"/>
          <w:shd w:val="clear" w:color="auto" w:fill="FFFFFF"/>
        </w:rPr>
        <w:t>Карла Фридриха Гаусса. Это метод последовательного исключения</w:t>
      </w:r>
      <w:r w:rsidRPr="0018007F">
        <w:rPr>
          <w:rStyle w:val="apple-converted-space"/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18007F">
        <w:rPr>
          <w:rFonts w:ascii="Times New Roman" w:hAnsi="Times New Roman" w:cs="Times New Roman"/>
          <w:sz w:val="24"/>
          <w:szCs w:val="24"/>
          <w:shd w:val="clear" w:color="auto" w:fill="FFFFFF"/>
        </w:rPr>
        <w:t>переменных, когда с помощью элементарных преобразований система уравнений приводится к равносильной системе треугольного вида, из которой последовательно, начиная с последних (по номеру), находятся все переменные системы.</w:t>
      </w:r>
    </w:p>
    <w:p w:rsidR="00CE1A4A" w:rsidRPr="0018007F" w:rsidRDefault="00FA537D" w:rsidP="0064432A">
      <w:pPr>
        <w:shd w:val="clear" w:color="auto" w:fill="FFFFFF"/>
        <w:spacing w:before="120" w:after="120" w:line="240" w:lineRule="auto"/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18007F">
        <w:rPr>
          <w:rFonts w:ascii="Times New Roman" w:hAnsi="Times New Roman" w:cs="Times New Roman"/>
          <w:b/>
          <w:sz w:val="24"/>
          <w:szCs w:val="24"/>
          <w:u w:val="single"/>
        </w:rPr>
        <w:t>Итерационный метод Зейделя</w:t>
      </w:r>
    </w:p>
    <w:p w:rsidR="00B345AE" w:rsidRPr="0018007F" w:rsidRDefault="00B345AE" w:rsidP="0064432A">
      <w:pPr>
        <w:shd w:val="clear" w:color="auto" w:fill="FFFFFF"/>
        <w:spacing w:before="120"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8007F">
        <w:rPr>
          <w:rFonts w:ascii="Times New Roman" w:eastAsia="Times New Roman" w:hAnsi="Times New Roman" w:cs="Times New Roman"/>
          <w:sz w:val="24"/>
          <w:szCs w:val="24"/>
          <w:lang w:eastAsia="ru-RU"/>
        </w:rPr>
        <w:t>Метод Зейделя (иногда называемый методом Гаусса-Зейделя) является модификацией метода простой итерации, заключающейся в том, что при вычислении очередного приближения x</w:t>
      </w:r>
      <w:r w:rsidRPr="0018007F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 xml:space="preserve">(k+1) </w:t>
      </w:r>
      <w:r w:rsidRPr="0018007F">
        <w:rPr>
          <w:rFonts w:ascii="Times New Roman" w:eastAsia="Times New Roman" w:hAnsi="Times New Roman" w:cs="Times New Roman"/>
          <w:sz w:val="24"/>
          <w:szCs w:val="24"/>
          <w:lang w:eastAsia="ru-RU"/>
        </w:rPr>
        <w:t>его уже полученные компоненты x</w:t>
      </w:r>
      <w:r w:rsidRPr="0018007F">
        <w:rPr>
          <w:rFonts w:ascii="Times New Roman" w:eastAsia="Times New Roman" w:hAnsi="Times New Roman" w:cs="Times New Roman"/>
          <w:sz w:val="24"/>
          <w:szCs w:val="24"/>
          <w:vertAlign w:val="subscript"/>
          <w:lang w:eastAsia="ru-RU"/>
        </w:rPr>
        <w:t>1</w:t>
      </w:r>
      <w:r w:rsidRPr="0018007F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>(k+1)</w:t>
      </w:r>
      <w:r w:rsidR="00201DCE" w:rsidRPr="0018007F">
        <w:rPr>
          <w:rFonts w:ascii="Times New Roman" w:eastAsia="Times New Roman" w:hAnsi="Times New Roman" w:cs="Times New Roman"/>
          <w:sz w:val="24"/>
          <w:szCs w:val="24"/>
          <w:lang w:eastAsia="ru-RU"/>
        </w:rPr>
        <w:t>…</w:t>
      </w:r>
      <w:r w:rsidRPr="0018007F">
        <w:rPr>
          <w:rFonts w:ascii="Times New Roman" w:eastAsia="Times New Roman" w:hAnsi="Times New Roman" w:cs="Times New Roman"/>
          <w:sz w:val="24"/>
          <w:szCs w:val="24"/>
          <w:lang w:eastAsia="ru-RU"/>
        </w:rPr>
        <w:t>x</w:t>
      </w:r>
      <w:r w:rsidRPr="0018007F">
        <w:rPr>
          <w:rFonts w:ascii="Times New Roman" w:eastAsia="Times New Roman" w:hAnsi="Times New Roman" w:cs="Times New Roman"/>
          <w:sz w:val="24"/>
          <w:szCs w:val="24"/>
          <w:vertAlign w:val="subscript"/>
          <w:lang w:eastAsia="ru-RU"/>
        </w:rPr>
        <w:t>i - 1</w:t>
      </w:r>
      <w:r w:rsidRPr="0018007F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>(k+1)</w:t>
      </w:r>
      <w:r w:rsidRPr="0018007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сразу же используются для вычисления x</w:t>
      </w:r>
      <w:r w:rsidRPr="0018007F">
        <w:rPr>
          <w:rFonts w:ascii="Times New Roman" w:eastAsia="Times New Roman" w:hAnsi="Times New Roman" w:cs="Times New Roman"/>
          <w:sz w:val="24"/>
          <w:szCs w:val="24"/>
          <w:vertAlign w:val="subscript"/>
          <w:lang w:eastAsia="ru-RU"/>
        </w:rPr>
        <w:t>i</w:t>
      </w:r>
      <w:r w:rsidRPr="0018007F"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  <w:t>(k+1)</w:t>
      </w:r>
      <w:r w:rsidRPr="0018007F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5217C2" w:rsidRPr="0018007F" w:rsidRDefault="005217C2" w:rsidP="0064432A">
      <w:pPr>
        <w:spacing w:after="0" w:line="240" w:lineRule="auto"/>
        <w:ind w:firstLine="40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8007F">
        <w:rPr>
          <w:rFonts w:ascii="Times New Roman" w:eastAsia="Times New Roman" w:hAnsi="Times New Roman" w:cs="Times New Roman"/>
          <w:sz w:val="24"/>
          <w:szCs w:val="24"/>
          <w:lang w:eastAsia="ru-RU"/>
        </w:rPr>
        <w:t>Условие окончания итерационного процесса Зейделя при достижении точности ε в упрощенной форме имеет вид:</w:t>
      </w:r>
    </w:p>
    <w:p w:rsidR="005217C2" w:rsidRPr="0018007F" w:rsidRDefault="005217C2" w:rsidP="0064432A">
      <w:pPr>
        <w:spacing w:after="0" w:line="240" w:lineRule="auto"/>
        <w:ind w:firstLine="40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8007F">
        <w:rPr>
          <w:rFonts w:ascii="Times New Roman" w:eastAsia="Times New Roman" w:hAnsi="Times New Roman" w:cs="Times New Roman"/>
          <w:sz w:val="24"/>
          <w:szCs w:val="24"/>
          <w:lang w:eastAsia="ru-RU"/>
        </w:rPr>
        <w:t>|| </w:t>
      </w:r>
      <w:r w:rsidRPr="0018007F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x </w:t>
      </w:r>
      <w:r w:rsidRPr="0018007F">
        <w:rPr>
          <w:rFonts w:ascii="Times New Roman" w:eastAsia="Times New Roman" w:hAnsi="Times New Roman" w:cs="Times New Roman"/>
          <w:i/>
          <w:iCs/>
          <w:sz w:val="24"/>
          <w:szCs w:val="24"/>
          <w:vertAlign w:val="superscript"/>
          <w:lang w:eastAsia="ru-RU"/>
        </w:rPr>
        <w:t>(k+1)</w:t>
      </w:r>
      <w:r w:rsidRPr="0018007F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 - x </w:t>
      </w:r>
      <w:r w:rsidRPr="0018007F">
        <w:rPr>
          <w:rFonts w:ascii="Times New Roman" w:eastAsia="Times New Roman" w:hAnsi="Times New Roman" w:cs="Times New Roman"/>
          <w:i/>
          <w:iCs/>
          <w:sz w:val="24"/>
          <w:szCs w:val="24"/>
          <w:vertAlign w:val="superscript"/>
          <w:lang w:eastAsia="ru-RU"/>
        </w:rPr>
        <w:t>(k)</w:t>
      </w:r>
      <w:r w:rsidRPr="0018007F">
        <w:rPr>
          <w:rFonts w:ascii="Times New Roman" w:eastAsia="Times New Roman" w:hAnsi="Times New Roman" w:cs="Times New Roman"/>
          <w:sz w:val="24"/>
          <w:szCs w:val="24"/>
          <w:lang w:eastAsia="ru-RU"/>
        </w:rPr>
        <w:t> || ≤ ε.</w:t>
      </w:r>
    </w:p>
    <w:p w:rsidR="005217C2" w:rsidRPr="0018007F" w:rsidRDefault="005217C2" w:rsidP="0064432A">
      <w:pPr>
        <w:spacing w:after="0" w:line="240" w:lineRule="auto"/>
        <w:ind w:firstLine="400"/>
        <w:jc w:val="both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 w:rsidRPr="0018007F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Условия сходимости:</w:t>
      </w:r>
    </w:p>
    <w:p w:rsidR="003F49E2" w:rsidRPr="0018007F" w:rsidRDefault="0075708C" w:rsidP="0064432A">
      <w:pPr>
        <w:shd w:val="clear" w:color="auto" w:fill="FFFFFF" w:themeFill="background1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8007F">
        <w:rPr>
          <w:rFonts w:ascii="Times New Roman" w:hAnsi="Times New Roman" w:cs="Times New Roman"/>
          <w:noProof/>
          <w:sz w:val="24"/>
          <w:szCs w:val="24"/>
          <w:lang w:eastAsia="ru-RU"/>
        </w:rPr>
        <w:t>Процесс итерации для системы сходится, если:</w:t>
      </w:r>
    </w:p>
    <w:p w:rsidR="0075708C" w:rsidRPr="0018007F" w:rsidRDefault="00547CA1" w:rsidP="0064432A">
      <w:pPr>
        <w:pStyle w:val="a7"/>
        <w:numPr>
          <w:ilvl w:val="0"/>
          <w:numId w:val="3"/>
        </w:numPr>
        <w:shd w:val="clear" w:color="auto" w:fill="FFFFFF" w:themeFill="background1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eastAsia="ru-RU"/>
              </w:rPr>
              <m:t>||∝||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eastAsia="ru-RU"/>
              </w:rPr>
              <m:t>m</m:t>
            </m:r>
          </m:sub>
        </m:sSub>
        <m:r>
          <w:rPr>
            <w:rFonts w:ascii="Cambria Math" w:hAnsi="Cambria Math" w:cs="Times New Roman"/>
            <w:noProof/>
            <w:sz w:val="24"/>
            <w:szCs w:val="24"/>
            <w:lang w:eastAsia="ru-RU"/>
          </w:rPr>
          <m:t>=max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eastAsia="ru-RU"/>
              </w:rPr>
            </m:ctrlPr>
          </m:naryPr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eastAsia="ru-RU"/>
              </w:rPr>
              <m:t>j</m:t>
            </m:r>
          </m:sub>
          <m:sup/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eastAsia="ru-RU"/>
              </w:rPr>
              <m:t>|</m:t>
            </m:r>
            <m:sSub>
              <m:sSub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eastAsia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eastAsia="ru-RU"/>
                  </w:rPr>
                  <m:t>∝</m:t>
                </m:r>
              </m:e>
              <m:sub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eastAsia="ru-RU"/>
                  </w:rPr>
                  <m:t>ij</m:t>
                </m:r>
              </m:sub>
            </m:sSub>
            <m:r>
              <w:rPr>
                <w:rFonts w:ascii="Cambria Math" w:hAnsi="Cambria Math" w:cs="Times New Roman"/>
                <w:noProof/>
                <w:sz w:val="24"/>
                <w:szCs w:val="24"/>
                <w:lang w:eastAsia="ru-RU"/>
              </w:rPr>
              <m:t>|</m:t>
            </m:r>
          </m:e>
        </m:nary>
        <m:r>
          <w:rPr>
            <w:rFonts w:ascii="Cambria Math" w:hAnsi="Cambria Math" w:cs="Times New Roman"/>
            <w:noProof/>
            <w:sz w:val="24"/>
            <w:szCs w:val="24"/>
            <w:lang w:eastAsia="ru-RU"/>
          </w:rPr>
          <m:t>&lt;1</m:t>
        </m:r>
      </m:oMath>
      <w:r w:rsidR="0075708C" w:rsidRPr="0018007F"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t>, (</w:t>
      </w:r>
      <w:r w:rsidR="0075708C" w:rsidRPr="0018007F">
        <w:rPr>
          <w:rFonts w:ascii="Times New Roman" w:eastAsiaTheme="minorEastAsia" w:hAnsi="Times New Roman" w:cs="Times New Roman"/>
          <w:noProof/>
          <w:sz w:val="24"/>
          <w:szCs w:val="24"/>
          <w:lang w:val="en-US" w:eastAsia="ru-RU"/>
        </w:rPr>
        <w:t>m</w:t>
      </w:r>
      <w:r w:rsidR="0075708C" w:rsidRPr="0018007F"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t>-норма или неопределенная норма)</w:t>
      </w:r>
    </w:p>
    <w:p w:rsidR="0075708C" w:rsidRPr="0018007F" w:rsidRDefault="0075708C" w:rsidP="0064432A">
      <w:pPr>
        <w:shd w:val="clear" w:color="auto" w:fill="FFFFFF" w:themeFill="background1"/>
        <w:ind w:left="36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8007F">
        <w:rPr>
          <w:rFonts w:ascii="Times New Roman" w:hAnsi="Times New Roman" w:cs="Times New Roman"/>
          <w:noProof/>
          <w:sz w:val="24"/>
          <w:szCs w:val="24"/>
          <w:lang w:eastAsia="ru-RU"/>
        </w:rPr>
        <w:t>или</w:t>
      </w:r>
    </w:p>
    <w:p w:rsidR="0075708C" w:rsidRPr="0018007F" w:rsidRDefault="00547CA1" w:rsidP="0064432A">
      <w:pPr>
        <w:pStyle w:val="a7"/>
        <w:numPr>
          <w:ilvl w:val="0"/>
          <w:numId w:val="3"/>
        </w:numPr>
        <w:shd w:val="clear" w:color="auto" w:fill="FFFFFF" w:themeFill="background1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eastAsia="ru-RU"/>
              </w:rPr>
              <m:t>||∝||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en-US" w:eastAsia="ru-RU"/>
              </w:rPr>
              <m:t>l</m:t>
            </m:r>
          </m:sub>
        </m:sSub>
        <m:r>
          <w:rPr>
            <w:rFonts w:ascii="Cambria Math" w:hAnsi="Cambria Math" w:cs="Times New Roman"/>
            <w:noProof/>
            <w:sz w:val="24"/>
            <w:szCs w:val="24"/>
            <w:lang w:eastAsia="ru-RU"/>
          </w:rPr>
          <m:t>=max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eastAsia="ru-RU"/>
              </w:rPr>
            </m:ctrlPr>
          </m:naryPr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eastAsia="ru-RU"/>
              </w:rPr>
              <m:t>i</m:t>
            </m:r>
          </m:sub>
          <m:sup/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eastAsia="ru-RU"/>
              </w:rPr>
              <m:t>|</m:t>
            </m:r>
            <m:sSub>
              <m:sSubPr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eastAsia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eastAsia="ru-RU"/>
                  </w:rPr>
                  <m:t>∝</m:t>
                </m:r>
              </m:e>
              <m:sub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eastAsia="ru-RU"/>
                  </w:rPr>
                  <m:t>ij</m:t>
                </m:r>
              </m:sub>
            </m:sSub>
            <m:r>
              <w:rPr>
                <w:rFonts w:ascii="Cambria Math" w:hAnsi="Cambria Math" w:cs="Times New Roman"/>
                <w:noProof/>
                <w:sz w:val="24"/>
                <w:szCs w:val="24"/>
                <w:lang w:eastAsia="ru-RU"/>
              </w:rPr>
              <m:t>|</m:t>
            </m:r>
          </m:e>
        </m:nary>
        <m:r>
          <w:rPr>
            <w:rFonts w:ascii="Cambria Math" w:hAnsi="Cambria Math" w:cs="Times New Roman"/>
            <w:noProof/>
            <w:sz w:val="24"/>
            <w:szCs w:val="24"/>
            <w:lang w:eastAsia="ru-RU"/>
          </w:rPr>
          <m:t>&lt;1</m:t>
        </m:r>
      </m:oMath>
      <w:r w:rsidR="0075708C" w:rsidRPr="0018007F"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t>, (</w:t>
      </w:r>
      <w:r w:rsidR="0075708C" w:rsidRPr="0018007F">
        <w:rPr>
          <w:rFonts w:ascii="Times New Roman" w:eastAsiaTheme="minorEastAsia" w:hAnsi="Times New Roman" w:cs="Times New Roman"/>
          <w:noProof/>
          <w:sz w:val="24"/>
          <w:szCs w:val="24"/>
          <w:lang w:val="en-US" w:eastAsia="ru-RU"/>
        </w:rPr>
        <w:t>l</w:t>
      </w:r>
      <w:r w:rsidR="0075708C" w:rsidRPr="0018007F"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t xml:space="preserve">-норма или норма </w:t>
      </w:r>
      <w:r w:rsidR="0075708C" w:rsidRPr="0018007F">
        <w:rPr>
          <w:rFonts w:ascii="Times New Roman" w:eastAsiaTheme="minorEastAsia" w:hAnsi="Times New Roman" w:cs="Times New Roman"/>
          <w:noProof/>
          <w:sz w:val="24"/>
          <w:szCs w:val="24"/>
          <w:lang w:val="en-US" w:eastAsia="ru-RU"/>
        </w:rPr>
        <w:t>L</w:t>
      </w:r>
      <w:r w:rsidR="0075708C" w:rsidRPr="0018007F"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t>1)</w:t>
      </w:r>
    </w:p>
    <w:p w:rsidR="0075708C" w:rsidRPr="0018007F" w:rsidRDefault="0075708C" w:rsidP="0064432A">
      <w:pPr>
        <w:shd w:val="clear" w:color="auto" w:fill="FFFFFF" w:themeFill="background1"/>
        <w:ind w:left="36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8007F">
        <w:rPr>
          <w:rFonts w:ascii="Times New Roman" w:hAnsi="Times New Roman" w:cs="Times New Roman"/>
          <w:noProof/>
          <w:sz w:val="24"/>
          <w:szCs w:val="24"/>
          <w:lang w:eastAsia="ru-RU"/>
        </w:rPr>
        <w:t>или</w:t>
      </w:r>
    </w:p>
    <w:p w:rsidR="0075708C" w:rsidRPr="0018007F" w:rsidRDefault="00547CA1" w:rsidP="0064432A">
      <w:pPr>
        <w:pStyle w:val="a7"/>
        <w:numPr>
          <w:ilvl w:val="0"/>
          <w:numId w:val="3"/>
        </w:numPr>
        <w:shd w:val="clear" w:color="auto" w:fill="FFFFFF" w:themeFill="background1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eastAsia="ru-RU"/>
              </w:rPr>
              <m:t>||∝||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en-US" w:eastAsia="ru-RU"/>
              </w:rPr>
              <m:t>k</m:t>
            </m:r>
          </m:sub>
        </m:sSub>
        <m:r>
          <w:rPr>
            <w:rFonts w:ascii="Cambria Math" w:hAnsi="Cambria Math" w:cs="Times New Roman"/>
            <w:noProof/>
            <w:sz w:val="24"/>
            <w:szCs w:val="24"/>
            <w:lang w:eastAsia="ru-RU"/>
          </w:rPr>
          <m:t>=</m:t>
        </m:r>
        <m:rad>
          <m:radPr>
            <m:degHide m:val="1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eastAsia="ru-RU"/>
              </w:rPr>
            </m:ctrlPr>
          </m:radPr>
          <m:deg/>
          <m:e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eastAsia="ru-RU"/>
                  </w:rPr>
                </m:ctrlPr>
              </m:naryPr>
              <m:sub>
                <m:r>
                  <w:rPr>
                    <w:rFonts w:ascii="Cambria Math" w:hAnsi="Cambria Math" w:cs="Times New Roman"/>
                    <w:noProof/>
                    <w:sz w:val="24"/>
                    <w:szCs w:val="24"/>
                    <w:lang w:eastAsia="ru-RU"/>
                  </w:rPr>
                  <m:t>ij</m:t>
                </m:r>
              </m:sub>
              <m:sup/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noProof/>
                        <w:sz w:val="24"/>
                        <w:szCs w:val="24"/>
                        <w:lang w:eastAsia="ru-RU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  <w:lang w:eastAsia="ru-RU"/>
                      </w:rPr>
                      <m:t>|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noProof/>
                            <w:sz w:val="24"/>
                            <w:szCs w:val="24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noProof/>
                            <w:sz w:val="24"/>
                            <w:szCs w:val="24"/>
                            <w:lang w:eastAsia="ru-RU"/>
                          </w:rPr>
                          <m:t>∝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noProof/>
                            <w:sz w:val="24"/>
                            <w:szCs w:val="24"/>
                            <w:lang w:eastAsia="ru-RU"/>
                          </w:rPr>
                          <m:t>ij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  <w:lang w:eastAsia="ru-RU"/>
                      </w:rPr>
                      <m:t>|</m:t>
                    </m:r>
                  </m:e>
                  <m:sup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  <w:lang w:eastAsia="ru-RU"/>
                      </w:rPr>
                      <m:t>2</m:t>
                    </m:r>
                  </m:sup>
                </m:sSup>
              </m:e>
            </m:nary>
          </m:e>
        </m:rad>
        <m:r>
          <w:rPr>
            <w:rFonts w:ascii="Cambria Math" w:hAnsi="Cambria Math" w:cs="Times New Roman"/>
            <w:noProof/>
            <w:sz w:val="24"/>
            <w:szCs w:val="24"/>
            <w:lang w:eastAsia="ru-RU"/>
          </w:rPr>
          <m:t>&lt;1</m:t>
        </m:r>
      </m:oMath>
      <w:r w:rsidR="0075708C" w:rsidRPr="0018007F"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t>, (</w:t>
      </w:r>
      <w:r w:rsidR="0075708C" w:rsidRPr="0018007F">
        <w:rPr>
          <w:rFonts w:ascii="Times New Roman" w:eastAsiaTheme="minorEastAsia" w:hAnsi="Times New Roman" w:cs="Times New Roman"/>
          <w:noProof/>
          <w:sz w:val="24"/>
          <w:szCs w:val="24"/>
          <w:lang w:val="en-US" w:eastAsia="ru-RU"/>
        </w:rPr>
        <w:t>k</w:t>
      </w:r>
      <w:r w:rsidR="0075708C" w:rsidRPr="0018007F"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t>-норма или Евклидова норма).</w:t>
      </w:r>
    </w:p>
    <w:p w:rsidR="0075708C" w:rsidRPr="0018007F" w:rsidRDefault="0075708C" w:rsidP="0064432A">
      <w:pPr>
        <w:shd w:val="clear" w:color="auto" w:fill="FFFFFF" w:themeFill="background1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8007F">
        <w:rPr>
          <w:rFonts w:ascii="Times New Roman" w:hAnsi="Times New Roman" w:cs="Times New Roman"/>
          <w:noProof/>
          <w:sz w:val="24"/>
          <w:szCs w:val="24"/>
          <w:lang w:eastAsia="ru-RU"/>
        </w:rPr>
        <w:t>Также для системы процесс итерации сходится, если выполнены неравенства:</w:t>
      </w:r>
    </w:p>
    <w:p w:rsidR="0075708C" w:rsidRPr="0018007F" w:rsidRDefault="0075708C" w:rsidP="0064432A">
      <w:pPr>
        <w:pStyle w:val="a7"/>
        <w:numPr>
          <w:ilvl w:val="0"/>
          <w:numId w:val="4"/>
        </w:numPr>
        <w:shd w:val="clear" w:color="auto" w:fill="FFFFFF" w:themeFill="background1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m:oMath>
        <m:r>
          <w:rPr>
            <w:rFonts w:ascii="Cambria Math" w:hAnsi="Cambria Math" w:cs="Times New Roman"/>
            <w:noProof/>
            <w:sz w:val="24"/>
            <w:szCs w:val="24"/>
            <w:lang w:eastAsia="ru-RU"/>
          </w:rPr>
          <m:t>|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eastAsia="ru-RU"/>
              </w:rPr>
              <m:t>∝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val="en-US" w:eastAsia="ru-RU"/>
              </w:rPr>
              <m:t>ii</m:t>
            </m:r>
          </m:sub>
        </m:sSub>
        <m:r>
          <w:rPr>
            <w:rFonts w:ascii="Cambria Math" w:hAnsi="Cambria Math" w:cs="Times New Roman"/>
            <w:noProof/>
            <w:sz w:val="24"/>
            <w:szCs w:val="24"/>
            <w:lang w:eastAsia="ru-RU"/>
          </w:rPr>
          <m:t>|&gt;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eastAsia="ru-RU"/>
              </w:rPr>
            </m:ctrlPr>
          </m:naryPr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eastAsia="ru-RU"/>
              </w:rPr>
              <m:t>j=1</m:t>
            </m:r>
          </m:sub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eastAsia="ru-RU"/>
              </w:rPr>
              <m:t>n</m:t>
            </m:r>
          </m:sup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eastAsia="ru-RU"/>
              </w:rPr>
              <m:t>'</m:t>
            </m:r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eastAsia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noProof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  <w:lang w:eastAsia="ru-RU"/>
                      </w:rPr>
                      <m:t>∝</m:t>
                    </m:r>
                  </m:e>
                  <m:sub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  <w:lang w:eastAsia="ru-RU"/>
                      </w:rPr>
                      <m:t>ij</m:t>
                    </m:r>
                  </m:sub>
                </m:sSub>
              </m:e>
            </m:d>
          </m:e>
        </m:nary>
        <m:r>
          <w:rPr>
            <w:rFonts w:ascii="Cambria Math" w:hAnsi="Cambria Math" w:cs="Times New Roman"/>
            <w:noProof/>
            <w:sz w:val="24"/>
            <w:szCs w:val="24"/>
            <w:lang w:eastAsia="ru-RU"/>
          </w:rPr>
          <m:t xml:space="preserve">  (i=1, 2, …</m:t>
        </m:r>
      </m:oMath>
      <w:r w:rsidR="00FC3FA2" w:rsidRPr="0018007F">
        <w:rPr>
          <w:rFonts w:ascii="Times New Roman" w:eastAsiaTheme="minorEastAsia" w:hAnsi="Times New Roman" w:cs="Times New Roman"/>
          <w:noProof/>
          <w:sz w:val="24"/>
          <w:szCs w:val="24"/>
          <w:lang w:val="en-US" w:eastAsia="ru-RU"/>
        </w:rPr>
        <w:t>, n)</w:t>
      </w:r>
    </w:p>
    <w:p w:rsidR="00FC3FA2" w:rsidRPr="0018007F" w:rsidRDefault="00FC3FA2" w:rsidP="0064432A">
      <w:pPr>
        <w:shd w:val="clear" w:color="auto" w:fill="FFFFFF" w:themeFill="background1"/>
        <w:ind w:left="720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8007F">
        <w:rPr>
          <w:rFonts w:ascii="Times New Roman" w:hAnsi="Times New Roman" w:cs="Times New Roman"/>
          <w:noProof/>
          <w:sz w:val="24"/>
          <w:szCs w:val="24"/>
          <w:lang w:eastAsia="ru-RU"/>
        </w:rPr>
        <w:t>или</w:t>
      </w:r>
    </w:p>
    <w:p w:rsidR="003F49E2" w:rsidRPr="0018007F" w:rsidRDefault="00FC3FA2" w:rsidP="0064432A">
      <w:pPr>
        <w:pStyle w:val="a7"/>
        <w:numPr>
          <w:ilvl w:val="0"/>
          <w:numId w:val="4"/>
        </w:numPr>
        <w:shd w:val="clear" w:color="auto" w:fill="FFFFFF" w:themeFill="background1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m:oMath>
        <m:r>
          <w:rPr>
            <w:rFonts w:ascii="Cambria Math" w:hAnsi="Cambria Math" w:cs="Times New Roman"/>
            <w:noProof/>
            <w:sz w:val="24"/>
            <w:szCs w:val="24"/>
            <w:lang w:eastAsia="ru-RU"/>
          </w:rPr>
          <m:t>|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eastAsia="ru-RU"/>
              </w:rPr>
              <m:t>∝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eastAsia="ru-RU"/>
              </w:rPr>
              <m:t>jj</m:t>
            </m:r>
          </m:sub>
        </m:sSub>
        <m:r>
          <w:rPr>
            <w:rFonts w:ascii="Cambria Math" w:hAnsi="Cambria Math" w:cs="Times New Roman"/>
            <w:noProof/>
            <w:sz w:val="24"/>
            <w:szCs w:val="24"/>
            <w:lang w:eastAsia="ru-RU"/>
          </w:rPr>
          <m:t>|&gt;</m:t>
        </m:r>
        <m:nary>
          <m:naryPr>
            <m:chr m:val="∑"/>
            <m:limLoc m:val="undOvr"/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  <w:lang w:eastAsia="ru-RU"/>
              </w:rPr>
            </m:ctrlPr>
          </m:naryPr>
          <m:sub>
            <m:r>
              <w:rPr>
                <w:rFonts w:ascii="Cambria Math" w:hAnsi="Cambria Math" w:cs="Times New Roman"/>
                <w:noProof/>
                <w:sz w:val="24"/>
                <w:szCs w:val="24"/>
                <w:lang w:eastAsia="ru-RU"/>
              </w:rPr>
              <m:t>i=1</m:t>
            </m:r>
          </m:sub>
          <m:sup>
            <m:r>
              <w:rPr>
                <w:rFonts w:ascii="Cambria Math" w:hAnsi="Cambria Math" w:cs="Times New Roman"/>
                <w:noProof/>
                <w:sz w:val="24"/>
                <w:szCs w:val="24"/>
                <w:lang w:eastAsia="ru-RU"/>
              </w:rPr>
              <m:t>n</m:t>
            </m:r>
          </m:sup>
          <m:e>
            <m:r>
              <w:rPr>
                <w:rFonts w:ascii="Cambria Math" w:hAnsi="Cambria Math" w:cs="Times New Roman"/>
                <w:noProof/>
                <w:sz w:val="24"/>
                <w:szCs w:val="24"/>
                <w:lang w:eastAsia="ru-RU"/>
              </w:rPr>
              <m:t>'</m:t>
            </m:r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  <w:noProof/>
                    <w:sz w:val="24"/>
                    <w:szCs w:val="24"/>
                    <w:lang w:eastAsia="ru-R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noProof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  <w:lang w:eastAsia="ru-RU"/>
                      </w:rPr>
                      <m:t>∝</m:t>
                    </m:r>
                  </m:e>
                  <m:sub>
                    <m:r>
                      <w:rPr>
                        <w:rFonts w:ascii="Cambria Math" w:hAnsi="Cambria Math" w:cs="Times New Roman"/>
                        <w:noProof/>
                        <w:sz w:val="24"/>
                        <w:szCs w:val="24"/>
                        <w:lang w:eastAsia="ru-RU"/>
                      </w:rPr>
                      <m:t>ij</m:t>
                    </m:r>
                  </m:sub>
                </m:sSub>
              </m:e>
            </m:d>
          </m:e>
        </m:nary>
        <m:r>
          <w:rPr>
            <w:rFonts w:ascii="Cambria Math" w:hAnsi="Cambria Math" w:cs="Times New Roman"/>
            <w:noProof/>
            <w:sz w:val="24"/>
            <w:szCs w:val="24"/>
            <w:lang w:eastAsia="ru-RU"/>
          </w:rPr>
          <m:t xml:space="preserve">  (j=1, 2, …</m:t>
        </m:r>
      </m:oMath>
      <w:r w:rsidRPr="0018007F">
        <w:rPr>
          <w:rFonts w:ascii="Times New Roman" w:eastAsiaTheme="minorEastAsia" w:hAnsi="Times New Roman" w:cs="Times New Roman"/>
          <w:noProof/>
          <w:sz w:val="24"/>
          <w:szCs w:val="24"/>
          <w:lang w:val="en-US" w:eastAsia="ru-RU"/>
        </w:rPr>
        <w:t>, n)</w:t>
      </w:r>
      <w:r w:rsidR="00487472" w:rsidRPr="0018007F">
        <w:rPr>
          <w:rFonts w:ascii="Times New Roman" w:eastAsiaTheme="minorEastAsia" w:hAnsi="Times New Roman" w:cs="Times New Roman"/>
          <w:noProof/>
          <w:sz w:val="24"/>
          <w:szCs w:val="24"/>
          <w:lang w:eastAsia="ru-RU"/>
        </w:rPr>
        <w:t>,</w:t>
      </w:r>
    </w:p>
    <w:p w:rsidR="00487472" w:rsidRPr="0018007F" w:rsidRDefault="00487472" w:rsidP="0064432A">
      <w:pPr>
        <w:shd w:val="clear" w:color="auto" w:fill="FFFFFF" w:themeFill="background1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18007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где штрих у знака суммы означает, что при суммировании пропускаются значения </w:t>
      </w:r>
      <w:r w:rsidRPr="0018007F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i</w:t>
      </w:r>
      <w:r w:rsidRPr="0018007F">
        <w:rPr>
          <w:rFonts w:ascii="Times New Roman" w:hAnsi="Times New Roman" w:cs="Times New Roman"/>
          <w:noProof/>
          <w:sz w:val="24"/>
          <w:szCs w:val="24"/>
          <w:lang w:eastAsia="ru-RU"/>
        </w:rPr>
        <w:t>=</w:t>
      </w:r>
      <w:r w:rsidRPr="0018007F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j</w:t>
      </w:r>
      <w:r w:rsidRPr="0018007F">
        <w:rPr>
          <w:rFonts w:ascii="Times New Roman" w:hAnsi="Times New Roman" w:cs="Times New Roman"/>
          <w:noProof/>
          <w:sz w:val="24"/>
          <w:szCs w:val="24"/>
          <w:lang w:eastAsia="ru-RU"/>
        </w:rPr>
        <w:t>, т. е. сходимость имеет место, если модули диагональных элементов матрицы системы или для каждой строки превышают сумму модулей недиагональных элементов в этой строке, или же для каждого столбца превышают сумму модулей недиагональных элементов этого столбца.</w:t>
      </w:r>
    </w:p>
    <w:p w:rsidR="00FC3FA2" w:rsidRPr="0018007F" w:rsidRDefault="00FC3FA2" w:rsidP="00227328">
      <w:pPr>
        <w:shd w:val="clear" w:color="auto" w:fill="FFFFFF" w:themeFill="background1"/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:rsidR="00412887" w:rsidRPr="0018007F" w:rsidRDefault="00412887" w:rsidP="00227328">
      <w:pPr>
        <w:shd w:val="clear" w:color="auto" w:fill="FFFFFF" w:themeFill="background1"/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:rsidR="00412887" w:rsidRPr="0018007F" w:rsidRDefault="00412887" w:rsidP="00227328">
      <w:pPr>
        <w:shd w:val="clear" w:color="auto" w:fill="FFFFFF" w:themeFill="background1"/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:rsidR="00412887" w:rsidRPr="0018007F" w:rsidRDefault="00412887" w:rsidP="00227328">
      <w:pPr>
        <w:shd w:val="clear" w:color="auto" w:fill="FFFFFF" w:themeFill="background1"/>
        <w:jc w:val="center"/>
        <w:rPr>
          <w:rFonts w:ascii="Times New Roman" w:hAnsi="Times New Roman" w:cs="Times New Roman"/>
          <w:b/>
          <w:noProof/>
          <w:sz w:val="28"/>
          <w:szCs w:val="28"/>
          <w:lang w:eastAsia="ru-RU"/>
        </w:rPr>
      </w:pPr>
    </w:p>
    <w:p w:rsidR="00412887" w:rsidRPr="00725653" w:rsidRDefault="00BC0FF2" w:rsidP="00412887">
      <w:pPr>
        <w:pStyle w:val="1"/>
        <w:jc w:val="center"/>
        <w:rPr>
          <w:rFonts w:eastAsia="Calibri"/>
          <w:color w:val="4F81BD" w:themeColor="accent1"/>
        </w:rPr>
      </w:pPr>
      <w:bookmarkStart w:id="3" w:name="_Toc485212236"/>
      <w:r w:rsidRPr="00725653">
        <w:rPr>
          <w:rFonts w:eastAsia="Calibri"/>
          <w:noProof/>
          <w:color w:val="4F81BD" w:themeColor="accent1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FC77B99" wp14:editId="02DD9538">
                <wp:simplePos x="0" y="0"/>
                <wp:positionH relativeFrom="column">
                  <wp:posOffset>5375413</wp:posOffset>
                </wp:positionH>
                <wp:positionV relativeFrom="paragraph">
                  <wp:posOffset>162836</wp:posOffset>
                </wp:positionV>
                <wp:extent cx="373711" cy="373711"/>
                <wp:effectExtent l="0" t="0" r="26670" b="26670"/>
                <wp:wrapNone/>
                <wp:docPr id="25" name="Овал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711" cy="37371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71FA0" w:rsidRPr="00BC0FF2" w:rsidRDefault="00571FA0" w:rsidP="00BC0FF2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C77B99" id="Овал 25" o:spid="_x0000_s1026" style="position:absolute;left:0;text-align:left;margin-left:423.25pt;margin-top:12.8pt;width:29.45pt;height:29.4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" filled="f" strokecolor="black [3213]" strokeweight="2pt">
                <v:textbox>
                  <w:txbxContent>
                    <w:p w:rsidR="00571FA0" w:rsidRPr="00BC0FF2" w:rsidRDefault="00571FA0" w:rsidP="00BC0FF2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40787E" w:rsidRPr="00725653">
        <w:rPr>
          <w:rFonts w:eastAsia="Calibri"/>
          <w:color w:val="4F81BD" w:themeColor="accent1"/>
        </w:rPr>
        <w:t>Описание и блок-схемы основных алгоритмов</w:t>
      </w:r>
      <w:bookmarkEnd w:id="3"/>
    </w:p>
    <w:p w:rsidR="0025778F" w:rsidRPr="0018007F" w:rsidRDefault="00C43747" w:rsidP="00412887">
      <w:pPr>
        <w:jc w:val="center"/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r w:rsidRPr="0018007F">
        <w:rPr>
          <w:rFonts w:ascii="Times New Roman" w:hAnsi="Times New Roman" w:cs="Times New Roman"/>
          <w:b/>
          <w:i/>
          <w:noProof/>
          <w:sz w:val="24"/>
          <w:szCs w:val="24"/>
          <w:u w:val="single"/>
          <w:lang w:eastAsia="ru-RU"/>
        </w:rPr>
        <mc:AlternateContent>
          <mc:Choice Requires="wps">
            <w:drawing>
              <wp:anchor distT="45720" distB="45720" distL="114300" distR="114300" simplePos="0" relativeHeight="251779072" behindDoc="0" locked="0" layoutInCell="1" allowOverlap="1" wp14:anchorId="09B249C2" wp14:editId="17C444BD">
                <wp:simplePos x="0" y="0"/>
                <wp:positionH relativeFrom="page">
                  <wp:posOffset>6988810</wp:posOffset>
                </wp:positionH>
                <wp:positionV relativeFrom="paragraph">
                  <wp:posOffset>1547495</wp:posOffset>
                </wp:positionV>
                <wp:extent cx="1570990" cy="1404620"/>
                <wp:effectExtent l="0" t="0" r="0" b="0"/>
                <wp:wrapSquare wrapText="bothSides"/>
                <wp:docPr id="19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57099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71FA0" w:rsidRPr="00E8176F" w:rsidRDefault="00571FA0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Обратная подстановка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9B249C2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7" type="#_x0000_t202" style="position:absolute;left:0;text-align:left;margin-left:550.3pt;margin-top:121.85pt;width:123.7pt;height:110.6pt;rotation:-90;z-index:251779072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" filled="f" stroked="f">
                <v:textbox style="mso-fit-shape-to-text:t">
                  <w:txbxContent>
                    <w:p w:rsidR="00571FA0" w:rsidRPr="00E8176F" w:rsidRDefault="00571FA0">
                      <w:pPr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Обратная подстановка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18007F">
        <w:rPr>
          <w:rFonts w:eastAsia="Calibri"/>
          <w:b/>
          <w:i/>
          <w:noProof/>
          <w:u w:val="single"/>
          <w:lang w:eastAsia="ru-RU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5F8DC60A" wp14:editId="5CF351D9">
                <wp:simplePos x="0" y="0"/>
                <wp:positionH relativeFrom="column">
                  <wp:posOffset>6090285</wp:posOffset>
                </wp:positionH>
                <wp:positionV relativeFrom="paragraph">
                  <wp:posOffset>415925</wp:posOffset>
                </wp:positionV>
                <wp:extent cx="342900" cy="3553460"/>
                <wp:effectExtent l="0" t="0" r="19050" b="27940"/>
                <wp:wrapNone/>
                <wp:docPr id="63" name="Левая фигурная скобка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2900" cy="3553460"/>
                        </a:xfrm>
                        <a:prstGeom prst="leftBrace">
                          <a:avLst>
                            <a:gd name="adj1" fmla="val 0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795F4F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Левая фигурная скобка 63" o:spid="_x0000_s1026" type="#_x0000_t87" style="position:absolute;margin-left:479.55pt;margin-top:32.75pt;width:27pt;height:279.8pt;rotation:180;z-index:251777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" adj="0" strokecolor="black [3040]"/>
            </w:pict>
          </mc:Fallback>
        </mc:AlternateContent>
      </w:r>
      <w:r w:rsidR="002D37EC" w:rsidRPr="0018007F">
        <w:rPr>
          <w:rFonts w:ascii="Times New Roman" w:hAnsi="Times New Roman" w:cs="Times New Roman"/>
          <w:b/>
          <w:i/>
          <w:noProof/>
          <w:sz w:val="24"/>
          <w:szCs w:val="24"/>
          <w:u w:val="single"/>
          <w:lang w:eastAsia="ru-RU"/>
        </w:rPr>
        <mc:AlternateContent>
          <mc:Choice Requires="wps">
            <w:drawing>
              <wp:anchor distT="45720" distB="45720" distL="114300" distR="114300" simplePos="0" relativeHeight="251770880" behindDoc="0" locked="0" layoutInCell="1" allowOverlap="1" wp14:anchorId="7D97DCAD" wp14:editId="45F9D9CD">
                <wp:simplePos x="0" y="0"/>
                <wp:positionH relativeFrom="column">
                  <wp:posOffset>176530</wp:posOffset>
                </wp:positionH>
                <wp:positionV relativeFrom="paragraph">
                  <wp:posOffset>3090545</wp:posOffset>
                </wp:positionV>
                <wp:extent cx="3400425" cy="311785"/>
                <wp:effectExtent l="1270" t="0" r="0" b="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3400425" cy="3117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71FA0" w:rsidRPr="00E8176F" w:rsidRDefault="00571FA0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 w:rsidRPr="00E8176F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Проверка главной диагонали на нулевые элементы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97DCAD" id="_x0000_s1028" type="#_x0000_t202" style="position:absolute;left:0;text-align:left;margin-left:13.9pt;margin-top:243.35pt;width:267.75pt;height:24.55pt;rotation:-90;z-index:2517708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" filled="f" stroked="f">
                <v:textbox>
                  <w:txbxContent>
                    <w:p w:rsidR="00571FA0" w:rsidRPr="00E8176F" w:rsidRDefault="00571FA0">
                      <w:pPr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 w:rsidRPr="00E8176F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Проверка главной диагонали на нулевые элементы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8176F" w:rsidRPr="0018007F">
        <w:rPr>
          <w:rFonts w:ascii="Times New Roman" w:hAnsi="Times New Roman" w:cs="Times New Roman"/>
          <w:b/>
          <w:i/>
          <w:noProof/>
          <w:sz w:val="24"/>
          <w:szCs w:val="24"/>
          <w:u w:val="single"/>
          <w:lang w:eastAsia="ru-RU"/>
        </w:rPr>
        <mc:AlternateContent>
          <mc:Choice Requires="wps">
            <w:drawing>
              <wp:anchor distT="45720" distB="45720" distL="114300" distR="114300" simplePos="0" relativeHeight="251774976" behindDoc="0" locked="0" layoutInCell="1" allowOverlap="1" wp14:anchorId="1D25582E" wp14:editId="3CB493DC">
                <wp:simplePos x="0" y="0"/>
                <wp:positionH relativeFrom="column">
                  <wp:posOffset>3924300</wp:posOffset>
                </wp:positionH>
                <wp:positionV relativeFrom="paragraph">
                  <wp:posOffset>2488565</wp:posOffset>
                </wp:positionV>
                <wp:extent cx="2348865" cy="1404620"/>
                <wp:effectExtent l="0" t="0" r="0" b="0"/>
                <wp:wrapSquare wrapText="bothSides"/>
                <wp:docPr id="6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234886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71FA0" w:rsidRPr="00E8176F" w:rsidRDefault="00571FA0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Приведение к треугольной матрице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D25582E" id="_x0000_s1029" type="#_x0000_t202" style="position:absolute;left:0;text-align:left;margin-left:309pt;margin-top:195.95pt;width:184.95pt;height:110.6pt;rotation:-90;z-index:2517749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" filled="f" stroked="f">
                <v:textbox style="mso-fit-shape-to-text:t">
                  <w:txbxContent>
                    <w:p w:rsidR="00571FA0" w:rsidRPr="00E8176F" w:rsidRDefault="00571FA0">
                      <w:pPr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Приведение к треугольной матрице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8176F" w:rsidRPr="0018007F">
        <w:rPr>
          <w:rFonts w:eastAsia="Calibri"/>
          <w:b/>
          <w:i/>
          <w:noProof/>
          <w:u w:val="single"/>
          <w:lang w:eastAsia="ru-RU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76992CC5" wp14:editId="6D577734">
                <wp:simplePos x="0" y="0"/>
                <wp:positionH relativeFrom="column">
                  <wp:posOffset>4023360</wp:posOffset>
                </wp:positionH>
                <wp:positionV relativeFrom="paragraph">
                  <wp:posOffset>358140</wp:posOffset>
                </wp:positionV>
                <wp:extent cx="342900" cy="5686425"/>
                <wp:effectExtent l="0" t="0" r="19050" b="28575"/>
                <wp:wrapNone/>
                <wp:docPr id="61" name="Левая фигурная скобка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2900" cy="5686425"/>
                        </a:xfrm>
                        <a:prstGeom prst="leftBrace">
                          <a:avLst>
                            <a:gd name="adj1" fmla="val 0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77B38C" id="Левая фигурная скобка 61" o:spid="_x0000_s1026" type="#_x0000_t87" style="position:absolute;margin-left:316.8pt;margin-top:28.2pt;width:27pt;height:447.75pt;rotation:180;z-index:251772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" adj="0" strokecolor="black [3040]"/>
            </w:pict>
          </mc:Fallback>
        </mc:AlternateContent>
      </w:r>
      <w:r w:rsidR="00E8176F" w:rsidRPr="0018007F">
        <w:rPr>
          <w:rFonts w:eastAsia="Calibri"/>
          <w:b/>
          <w:i/>
          <w:noProof/>
          <w:u w:val="single"/>
          <w:lang w:eastAsia="ru-RU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F84E69F" wp14:editId="38904EC8">
                <wp:simplePos x="0" y="0"/>
                <wp:positionH relativeFrom="column">
                  <wp:posOffset>1442085</wp:posOffset>
                </wp:positionH>
                <wp:positionV relativeFrom="paragraph">
                  <wp:posOffset>396240</wp:posOffset>
                </wp:positionV>
                <wp:extent cx="342900" cy="5686425"/>
                <wp:effectExtent l="0" t="0" r="19050" b="28575"/>
                <wp:wrapNone/>
                <wp:docPr id="60" name="Левая фигурная скобка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2900" cy="5686425"/>
                        </a:xfrm>
                        <a:prstGeom prst="leftBrace">
                          <a:avLst>
                            <a:gd name="adj1" fmla="val 0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E8040" id="Левая фигурная скобка 60" o:spid="_x0000_s1026" type="#_x0000_t87" style="position:absolute;margin-left:113.55pt;margin-top:31.2pt;width:27pt;height:447.75pt;rotation:180;z-index:251768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" adj="0" strokecolor="black [3040]"/>
            </w:pict>
          </mc:Fallback>
        </mc:AlternateContent>
      </w:r>
      <w:r w:rsidR="00BC0FF2" w:rsidRPr="0018007F">
        <w:rPr>
          <w:rFonts w:eastAsia="Calibri"/>
          <w:b/>
          <w:i/>
          <w:noProof/>
          <w:u w:val="single"/>
          <w:lang w:eastAsia="ru-R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32B3383" wp14:editId="7B63EECB">
                <wp:simplePos x="0" y="0"/>
                <wp:positionH relativeFrom="column">
                  <wp:posOffset>5573832</wp:posOffset>
                </wp:positionH>
                <wp:positionV relativeFrom="paragraph">
                  <wp:posOffset>5513903</wp:posOffset>
                </wp:positionV>
                <wp:extent cx="0" cy="178130"/>
                <wp:effectExtent l="76200" t="0" r="57150" b="50800"/>
                <wp:wrapNone/>
                <wp:docPr id="26" name="Прямая со стрелко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81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984FDE1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6" o:spid="_x0000_s1026" type="#_x0000_t32" style="position:absolute;margin-left:438.9pt;margin-top:434.15pt;width:0;height:14.0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" strokecolor="black [3040]">
                <v:stroke endarrow="block"/>
              </v:shape>
            </w:pict>
          </mc:Fallback>
        </mc:AlternateContent>
      </w:r>
      <w:r w:rsidR="00BC0FF2" w:rsidRPr="0018007F">
        <w:rPr>
          <w:rFonts w:eastAsia="Calibri"/>
          <w:b/>
          <w:i/>
          <w:noProof/>
          <w:u w:val="single"/>
          <w:lang w:eastAsia="ru-R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3CCE984" wp14:editId="27274BE4">
                <wp:simplePos x="0" y="0"/>
                <wp:positionH relativeFrom="column">
                  <wp:posOffset>2261594</wp:posOffset>
                </wp:positionH>
                <wp:positionV relativeFrom="paragraph">
                  <wp:posOffset>263139</wp:posOffset>
                </wp:positionV>
                <wp:extent cx="373711" cy="373711"/>
                <wp:effectExtent l="0" t="0" r="26670" b="26670"/>
                <wp:wrapNone/>
                <wp:docPr id="20" name="Овал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711" cy="37371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71FA0" w:rsidRPr="00BC0FF2" w:rsidRDefault="00571FA0" w:rsidP="00BC0FF2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CCE984" id="Овал 20" o:spid="_x0000_s1030" style="position:absolute;left:0;text-align:left;margin-left:178.1pt;margin-top:20.7pt;width:29.45pt;height:29.4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" filled="f" strokecolor="black [3213]" strokeweight="2pt">
                <v:textbox>
                  <w:txbxContent>
                    <w:p w:rsidR="00571FA0" w:rsidRPr="00BC0FF2" w:rsidRDefault="00571FA0" w:rsidP="00BC0FF2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BC0FF2" w:rsidRPr="0018007F">
        <w:rPr>
          <w:rFonts w:eastAsia="Calibri"/>
          <w:b/>
          <w:i/>
          <w:noProof/>
          <w:u w:val="single"/>
          <w:lang w:eastAsia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99722A0" wp14:editId="261821D4">
                <wp:simplePos x="0" y="0"/>
                <wp:positionH relativeFrom="column">
                  <wp:posOffset>5553489</wp:posOffset>
                </wp:positionH>
                <wp:positionV relativeFrom="paragraph">
                  <wp:posOffset>294336</wp:posOffset>
                </wp:positionV>
                <wp:extent cx="0" cy="246491"/>
                <wp:effectExtent l="76200" t="0" r="57150" b="58420"/>
                <wp:wrapNone/>
                <wp:docPr id="1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64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27ECE7" id="Прямая со стрелкой 18" o:spid="_x0000_s1026" type="#_x0000_t32" style="position:absolute;margin-left:437.3pt;margin-top:23.2pt;width:0;height:19.4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" strokecolor="black [3040]">
                <v:stroke endarrow="block"/>
              </v:shape>
            </w:pict>
          </mc:Fallback>
        </mc:AlternateContent>
      </w:r>
      <w:r w:rsidR="00BC0FF2" w:rsidRPr="0018007F">
        <w:rPr>
          <w:rFonts w:eastAsia="Calibri"/>
          <w:b/>
          <w:i/>
          <w:noProof/>
          <w:u w:val="single"/>
          <w:lang w:eastAsia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6D6835B" wp14:editId="6E79FC84">
                <wp:simplePos x="0" y="0"/>
                <wp:positionH relativeFrom="column">
                  <wp:posOffset>3343027</wp:posOffset>
                </wp:positionH>
                <wp:positionV relativeFrom="paragraph">
                  <wp:posOffset>6035178</wp:posOffset>
                </wp:positionV>
                <wp:extent cx="0" cy="381663"/>
                <wp:effectExtent l="76200" t="0" r="95250" b="56515"/>
                <wp:wrapNone/>
                <wp:docPr id="17" name="Прямая со стрелкой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6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5DCB55" id="Прямая со стрелкой 17" o:spid="_x0000_s1026" type="#_x0000_t32" style="position:absolute;margin-left:263.25pt;margin-top:475.2pt;width:0;height:30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" strokecolor="black [3040]">
                <v:stroke endarrow="block"/>
              </v:shape>
            </w:pict>
          </mc:Fallback>
        </mc:AlternateContent>
      </w:r>
      <w:r w:rsidR="00BC0FF2" w:rsidRPr="0018007F">
        <w:rPr>
          <w:rFonts w:eastAsia="Calibri"/>
          <w:b/>
          <w:i/>
          <w:noProof/>
          <w:u w:val="single"/>
          <w:lang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8D95893" wp14:editId="2527ECBA">
                <wp:simplePos x="0" y="0"/>
                <wp:positionH relativeFrom="column">
                  <wp:posOffset>3319173</wp:posOffset>
                </wp:positionH>
                <wp:positionV relativeFrom="paragraph">
                  <wp:posOffset>238677</wp:posOffset>
                </wp:positionV>
                <wp:extent cx="0" cy="119270"/>
                <wp:effectExtent l="76200" t="0" r="57150" b="52705"/>
                <wp:wrapNone/>
                <wp:docPr id="16" name="Прямая со стрелко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92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2024AC" id="Прямая со стрелкой 16" o:spid="_x0000_s1026" type="#_x0000_t32" style="position:absolute;margin-left:261.35pt;margin-top:18.8pt;width:0;height:9.4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" strokecolor="black [3040]">
                <v:stroke endarrow="block"/>
              </v:shape>
            </w:pict>
          </mc:Fallback>
        </mc:AlternateContent>
      </w:r>
      <w:r w:rsidR="00BC0FF2" w:rsidRPr="0018007F">
        <w:rPr>
          <w:rFonts w:eastAsia="Calibri"/>
          <w:b/>
          <w:i/>
          <w:noProof/>
          <w:u w:val="single"/>
          <w:lang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7B14F93" wp14:editId="38467020">
                <wp:simplePos x="0" y="0"/>
                <wp:positionH relativeFrom="column">
                  <wp:posOffset>814512</wp:posOffset>
                </wp:positionH>
                <wp:positionV relativeFrom="paragraph">
                  <wp:posOffset>6043129</wp:posOffset>
                </wp:positionV>
                <wp:extent cx="0" cy="151075"/>
                <wp:effectExtent l="76200" t="0" r="57150" b="59055"/>
                <wp:wrapNone/>
                <wp:docPr id="15" name="Прямая со стрелко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1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72D806" id="Прямая со стрелкой 15" o:spid="_x0000_s1026" type="#_x0000_t32" style="position:absolute;margin-left:64.15pt;margin-top:475.85pt;width:0;height:11.9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" strokecolor="black [3040]">
                <v:stroke endarrow="block"/>
              </v:shape>
            </w:pict>
          </mc:Fallback>
        </mc:AlternateContent>
      </w:r>
      <w:r w:rsidR="00BC0FF2" w:rsidRPr="0018007F">
        <w:rPr>
          <w:rFonts w:eastAsia="Calibri"/>
          <w:b/>
          <w:i/>
          <w:noProof/>
          <w:u w:val="single"/>
          <w:lang w:eastAsia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1485E89" wp14:editId="505F5841">
                <wp:simplePos x="0" y="0"/>
                <wp:positionH relativeFrom="column">
                  <wp:posOffset>806560</wp:posOffset>
                </wp:positionH>
                <wp:positionV relativeFrom="paragraph">
                  <wp:posOffset>331939</wp:posOffset>
                </wp:positionV>
                <wp:extent cx="0" cy="137326"/>
                <wp:effectExtent l="76200" t="0" r="57150" b="53340"/>
                <wp:wrapNone/>
                <wp:docPr id="14" name="Прямая со стрелко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73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7A0AEA" id="Прямая со стрелкой 14" o:spid="_x0000_s1026" type="#_x0000_t32" style="position:absolute;margin-left:63.5pt;margin-top:26.15pt;width:0;height:10.8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" strokecolor="black [3040]">
                <v:stroke endarrow="block"/>
              </v:shape>
            </w:pict>
          </mc:Fallback>
        </mc:AlternateContent>
      </w:r>
      <w:r w:rsidR="00BC0FF2" w:rsidRPr="0018007F">
        <w:rPr>
          <w:rFonts w:eastAsia="Calibri"/>
          <w:b/>
          <w:i/>
          <w:noProof/>
          <w:u w:val="single"/>
          <w:lang w:eastAsia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4C98F13" wp14:editId="7382D2EC">
                <wp:simplePos x="0" y="0"/>
                <wp:positionH relativeFrom="column">
                  <wp:posOffset>5223510</wp:posOffset>
                </wp:positionH>
                <wp:positionV relativeFrom="paragraph">
                  <wp:posOffset>5683250</wp:posOffset>
                </wp:positionV>
                <wp:extent cx="752475" cy="323850"/>
                <wp:effectExtent l="0" t="0" r="28575" b="19050"/>
                <wp:wrapNone/>
                <wp:docPr id="11" name="Скругленный 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32385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71FA0" w:rsidRPr="00BC0FF2" w:rsidRDefault="00571FA0" w:rsidP="00BC0FF2">
                            <w:pPr>
                              <w:jc w:val="center"/>
                            </w:pPr>
                            <w:r>
                              <w:rPr>
                                <w:color w:val="000000" w:themeColor="text1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4C98F13" id="Скругленный прямоугольник 11" o:spid="_x0000_s1031" style="position:absolute;left:0;text-align:left;margin-left:411.3pt;margin-top:447.5pt;width:59.25pt;height:25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" filled="f" strokecolor="black [3213]" strokeweight=".25pt">
                <v:textbox>
                  <w:txbxContent>
                    <w:p w:rsidR="00571FA0" w:rsidRPr="00BC0FF2" w:rsidRDefault="00571FA0" w:rsidP="00BC0FF2">
                      <w:pPr>
                        <w:jc w:val="center"/>
                      </w:pPr>
                      <w:r>
                        <w:rPr>
                          <w:color w:val="000000" w:themeColor="text1"/>
                        </w:rPr>
                        <w:t>Конец</w:t>
                      </w:r>
                    </w:p>
                  </w:txbxContent>
                </v:textbox>
              </v:roundrect>
            </w:pict>
          </mc:Fallback>
        </mc:AlternateContent>
      </w:r>
      <w:r w:rsidR="00BC0FF2" w:rsidRPr="0018007F">
        <w:rPr>
          <w:rFonts w:eastAsia="Calibri"/>
          <w:b/>
          <w:i/>
          <w:noProof/>
          <w:u w:val="single"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CE28DDC" wp14:editId="1A6920F1">
                <wp:simplePos x="0" y="0"/>
                <wp:positionH relativeFrom="column">
                  <wp:posOffset>432435</wp:posOffset>
                </wp:positionH>
                <wp:positionV relativeFrom="paragraph">
                  <wp:posOffset>6350</wp:posOffset>
                </wp:positionV>
                <wp:extent cx="752475" cy="323850"/>
                <wp:effectExtent l="0" t="0" r="28575" b="19050"/>
                <wp:wrapNone/>
                <wp:docPr id="10" name="Скругленный 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32385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71FA0" w:rsidRPr="00BC0FF2" w:rsidRDefault="00571FA0" w:rsidP="00BC0FF2">
                            <w:pPr>
                              <w:jc w:val="center"/>
                            </w:pPr>
                            <w:r>
                              <w:rPr>
                                <w:color w:val="000000" w:themeColor="text1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E28DDC" id="Скругленный прямоугольник 10" o:spid="_x0000_s1032" style="position:absolute;left:0;text-align:left;margin-left:34.05pt;margin-top:.5pt;width:59.25pt;height:25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" filled="f" strokecolor="black [3213]" strokeweight=".25pt">
                <v:textbox>
                  <w:txbxContent>
                    <w:p w:rsidR="00571FA0" w:rsidRPr="00BC0FF2" w:rsidRDefault="00571FA0" w:rsidP="00BC0FF2">
                      <w:pPr>
                        <w:jc w:val="center"/>
                      </w:pPr>
                      <w:r>
                        <w:rPr>
                          <w:color w:val="000000" w:themeColor="text1"/>
                        </w:rPr>
                        <w:t>Начало</w:t>
                      </w:r>
                    </w:p>
                  </w:txbxContent>
                </v:textbox>
              </v:roundrect>
            </w:pict>
          </mc:Fallback>
        </mc:AlternateContent>
      </w:r>
      <w:r w:rsidR="00547CA1">
        <w:rPr>
          <w:b/>
          <w:i/>
          <w:noProof/>
          <w:u w:val="single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-6.85pt;margin-top:33.7pt;width:125.25pt;height:447.75pt;z-index:251679744;mso-position-horizontal-relative:text;mso-position-vertical-relative:text;mso-width-relative:page;mso-height-relative:page">
            <v:imagedata r:id="rId8" o:title="Gauss"/>
            <w10:wrap type="topAndBottom"/>
          </v:shape>
        </w:pict>
      </w:r>
      <w:r w:rsidR="00547CA1">
        <w:rPr>
          <w:b/>
          <w:i/>
          <w:noProof/>
          <w:u w:val="single"/>
        </w:rPr>
        <w:pict>
          <v:shape id="_x0000_s1030" type="#_x0000_t75" style="position:absolute;left:0;text-align:left;margin-left:385.95pt;margin-top:37.65pt;width:106.75pt;height:404.7pt;z-index:251685888;mso-position-horizontal-relative:text;mso-position-vertical-relative:text;mso-width-relative:page;mso-height-relative:page">
            <v:imagedata r:id="rId9" o:title="Gauss4"/>
            <w10:wrap type="topAndBottom"/>
          </v:shape>
        </w:pict>
      </w:r>
      <w:r w:rsidR="00547CA1">
        <w:rPr>
          <w:b/>
          <w:i/>
          <w:noProof/>
          <w:u w:val="single"/>
        </w:rPr>
        <w:pict>
          <v:shape id="_x0000_s1028" type="#_x0000_t75" style="position:absolute;left:0;text-align:left;margin-left:190.4pt;margin-top:25.85pt;width:125.4pt;height:455.6pt;z-index:251681792;mso-position-horizontal-relative:text;mso-position-vertical-relative:text;mso-width-relative:page;mso-height-relative:page">
            <v:imagedata r:id="rId10" o:title="Gauss2"/>
            <w10:wrap type="topAndBottom"/>
          </v:shape>
        </w:pict>
      </w:r>
      <w:r w:rsidR="00412887" w:rsidRPr="0018007F">
        <w:rPr>
          <w:rFonts w:ascii="Times New Roman" w:hAnsi="Times New Roman" w:cs="Times New Roman"/>
          <w:b/>
          <w:i/>
          <w:sz w:val="24"/>
          <w:szCs w:val="24"/>
          <w:u w:val="single"/>
          <w:lang w:val="en-US"/>
        </w:rPr>
        <w:t>GaussMethod()</w:t>
      </w:r>
    </w:p>
    <w:p w:rsidR="00412887" w:rsidRPr="0018007F" w:rsidRDefault="007C272C" w:rsidP="0041288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007F">
        <w:rPr>
          <w:rFonts w:eastAsia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E21864E" wp14:editId="772A467C">
                <wp:simplePos x="0" y="0"/>
                <wp:positionH relativeFrom="column">
                  <wp:posOffset>5042535</wp:posOffset>
                </wp:positionH>
                <wp:positionV relativeFrom="paragraph">
                  <wp:posOffset>6087745</wp:posOffset>
                </wp:positionV>
                <wp:extent cx="457200" cy="2456815"/>
                <wp:effectExtent l="0" t="0" r="19050" b="19685"/>
                <wp:wrapNone/>
                <wp:docPr id="193" name="Правая фигурная скобка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456815"/>
                        </a:xfrm>
                        <a:prstGeom prst="rightBrace">
                          <a:avLst>
                            <a:gd name="adj1" fmla="val 0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3D56070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Правая фигурная скобка 193" o:spid="_x0000_s1026" type="#_x0000_t88" style="position:absolute;margin-left:397.05pt;margin-top:479.35pt;width:36pt;height:193.4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" adj="0" strokecolor="black [3040]"/>
            </w:pict>
          </mc:Fallback>
        </mc:AlternateContent>
      </w:r>
      <w:r w:rsidR="00E8176F" w:rsidRPr="0018007F">
        <w:rPr>
          <w:rFonts w:ascii="Times New Roman" w:hAnsi="Times New Roman" w:cs="Times New Roman"/>
          <w:b/>
          <w:i/>
          <w:noProof/>
          <w:sz w:val="24"/>
          <w:szCs w:val="24"/>
          <w:u w:val="single"/>
          <w:lang w:eastAsia="ru-RU"/>
        </w:rPr>
        <mc:AlternateContent>
          <mc:Choice Requires="wps">
            <w:drawing>
              <wp:anchor distT="45720" distB="45720" distL="114300" distR="114300" simplePos="0" relativeHeight="251782144" behindDoc="0" locked="0" layoutInCell="1" allowOverlap="1" wp14:anchorId="2BDEEF52" wp14:editId="228FE266">
                <wp:simplePos x="0" y="0"/>
                <wp:positionH relativeFrom="page">
                  <wp:posOffset>5727700</wp:posOffset>
                </wp:positionH>
                <wp:positionV relativeFrom="paragraph">
                  <wp:posOffset>6671310</wp:posOffset>
                </wp:positionV>
                <wp:extent cx="2545080" cy="1404620"/>
                <wp:effectExtent l="0" t="0" r="0" b="0"/>
                <wp:wrapSquare wrapText="bothSides"/>
                <wp:docPr id="19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25450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71FA0" w:rsidRPr="00E8176F" w:rsidRDefault="00571FA0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Проверка на несовместность системы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BDEEF52" id="_x0000_s1033" type="#_x0000_t202" style="position:absolute;margin-left:451pt;margin-top:525.3pt;width:200.4pt;height:110.6pt;rotation:-90;z-index:251782144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" filled="f" stroked="f">
                <v:textbox style="mso-fit-shape-to-text:t">
                  <w:txbxContent>
                    <w:p w:rsidR="00571FA0" w:rsidRPr="00E8176F" w:rsidRDefault="00571FA0">
                      <w:pPr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Проверка на несовместность системы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BC0FF2" w:rsidRPr="0018007F">
        <w:rPr>
          <w:rFonts w:eastAsia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4ED3315" wp14:editId="1ACD5FCF">
                <wp:simplePos x="0" y="0"/>
                <wp:positionH relativeFrom="column">
                  <wp:posOffset>3119507</wp:posOffset>
                </wp:positionH>
                <wp:positionV relativeFrom="paragraph">
                  <wp:posOffset>8639866</wp:posOffset>
                </wp:positionV>
                <wp:extent cx="373711" cy="373711"/>
                <wp:effectExtent l="0" t="0" r="26670" b="26670"/>
                <wp:wrapNone/>
                <wp:docPr id="23" name="Овал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711" cy="37371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71FA0" w:rsidRPr="00BC0FF2" w:rsidRDefault="00571FA0" w:rsidP="00BC0FF2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ED3315" id="Овал 23" o:spid="_x0000_s1034" style="position:absolute;margin-left:245.65pt;margin-top:680.3pt;width:29.45pt;height:29.4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" filled="f" strokecolor="black [3213]" strokeweight="2pt">
                <v:textbox>
                  <w:txbxContent>
                    <w:p w:rsidR="00571FA0" w:rsidRPr="00BC0FF2" w:rsidRDefault="00571FA0" w:rsidP="00BC0FF2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BC0FF2" w:rsidRPr="0018007F">
        <w:rPr>
          <w:rFonts w:eastAsia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3E13DFF" wp14:editId="03144984">
                <wp:simplePos x="0" y="0"/>
                <wp:positionH relativeFrom="column">
                  <wp:posOffset>631190</wp:posOffset>
                </wp:positionH>
                <wp:positionV relativeFrom="paragraph">
                  <wp:posOffset>5888990</wp:posOffset>
                </wp:positionV>
                <wp:extent cx="373711" cy="373711"/>
                <wp:effectExtent l="0" t="0" r="26670" b="26670"/>
                <wp:wrapNone/>
                <wp:docPr id="19" name="Овал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711" cy="37371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71FA0" w:rsidRPr="00BC0FF2" w:rsidRDefault="00571FA0" w:rsidP="00BC0FF2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E13DFF" id="Овал 19" o:spid="_x0000_s1035" style="position:absolute;margin-left:49.7pt;margin-top:463.7pt;width:29.45pt;height:29.4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" filled="f" strokecolor="black [3213]" strokeweight="2pt">
                <v:textbox>
                  <w:txbxContent>
                    <w:p w:rsidR="00571FA0" w:rsidRPr="00BC0FF2" w:rsidRDefault="00571FA0" w:rsidP="00BC0FF2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547CA1">
        <w:rPr>
          <w:noProof/>
        </w:rPr>
        <w:pict>
          <v:shape id="_x0000_s1029" type="#_x0000_t75" style="position:absolute;margin-left:95.35pt;margin-top:477.75pt;width:323.6pt;height:202pt;z-index:251683840;mso-position-horizontal-relative:text;mso-position-vertical-relative:text;mso-width-relative:page;mso-height-relative:page">
            <v:imagedata r:id="rId11" o:title="Gauss3"/>
            <w10:wrap type="topAndBottom"/>
          </v:shape>
        </w:pict>
      </w:r>
    </w:p>
    <w:p w:rsidR="0025778F" w:rsidRPr="0018007F" w:rsidRDefault="00481AF0" w:rsidP="00AF69AC">
      <w:pPr>
        <w:jc w:val="center"/>
        <w:rPr>
          <w:rFonts w:ascii="Times New Roman" w:hAnsi="Times New Roman" w:cs="Times New Roman"/>
          <w:b/>
          <w:i/>
          <w:sz w:val="24"/>
          <w:szCs w:val="24"/>
          <w:u w:val="single"/>
          <w:lang w:val="en-US"/>
        </w:rPr>
      </w:pPr>
      <w:r w:rsidRPr="0018007F">
        <w:rPr>
          <w:rFonts w:ascii="Times New Roman" w:eastAsia="Calibri" w:hAnsi="Times New Roman" w:cs="Times New Roman"/>
          <w:b/>
          <w:i/>
          <w:noProof/>
          <w:sz w:val="24"/>
          <w:szCs w:val="24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C54F351" wp14:editId="22074445">
                <wp:simplePos x="0" y="0"/>
                <wp:positionH relativeFrom="column">
                  <wp:posOffset>5402844</wp:posOffset>
                </wp:positionH>
                <wp:positionV relativeFrom="paragraph">
                  <wp:posOffset>182916</wp:posOffset>
                </wp:positionV>
                <wp:extent cx="373711" cy="373711"/>
                <wp:effectExtent l="0" t="0" r="26670" b="26670"/>
                <wp:wrapNone/>
                <wp:docPr id="38" name="Овал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711" cy="37371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71FA0" w:rsidRPr="00BC0FF2" w:rsidRDefault="00571FA0" w:rsidP="00481AF0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54F351" id="Овал 38" o:spid="_x0000_s1036" style="position:absolute;left:0;text-align:left;margin-left:425.4pt;margin-top:14.4pt;width:29.45pt;height:29.4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" filled="f" strokecolor="black [3213]" strokeweight="2pt">
                <v:textbox>
                  <w:txbxContent>
                    <w:p w:rsidR="00571FA0" w:rsidRPr="00BC0FF2" w:rsidRDefault="00571FA0" w:rsidP="00481AF0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18007F">
        <w:rPr>
          <w:rFonts w:ascii="Times New Roman" w:eastAsia="Calibri" w:hAnsi="Times New Roman" w:cs="Times New Roman"/>
          <w:b/>
          <w:i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BD2CD62" wp14:editId="311DD290">
                <wp:simplePos x="0" y="0"/>
                <wp:positionH relativeFrom="column">
                  <wp:posOffset>3057525</wp:posOffset>
                </wp:positionH>
                <wp:positionV relativeFrom="paragraph">
                  <wp:posOffset>225425</wp:posOffset>
                </wp:positionV>
                <wp:extent cx="373711" cy="373711"/>
                <wp:effectExtent l="0" t="0" r="26670" b="26670"/>
                <wp:wrapNone/>
                <wp:docPr id="31" name="Овал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711" cy="37371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71FA0" w:rsidRPr="00BC0FF2" w:rsidRDefault="00571FA0" w:rsidP="00481AF0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D2CD62" id="Овал 31" o:spid="_x0000_s1037" style="position:absolute;left:0;text-align:left;margin-left:240.75pt;margin-top:17.75pt;width:29.45pt;height:29.4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" filled="f" strokecolor="black [3213]" strokeweight="2pt">
                <v:textbox>
                  <w:txbxContent>
                    <w:p w:rsidR="00571FA0" w:rsidRPr="00BC0FF2" w:rsidRDefault="00571FA0" w:rsidP="00481AF0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547CA1">
        <w:rPr>
          <w:rFonts w:ascii="Times New Roman" w:eastAsia="Calibri" w:hAnsi="Times New Roman" w:cs="Times New Roman"/>
          <w:b/>
          <w:i/>
          <w:noProof/>
          <w:sz w:val="24"/>
          <w:szCs w:val="24"/>
          <w:u w:val="single"/>
          <w:lang w:eastAsia="ru-RU"/>
        </w:rPr>
        <w:pict>
          <v:shape id="_x0000_s1034" type="#_x0000_t75" style="position:absolute;left:0;text-align:left;margin-left:391.2pt;margin-top:57.7pt;width:106.75pt;height:404.7pt;z-index:251708416;mso-position-horizontal-relative:text;mso-position-vertical-relative:text;mso-width-relative:page;mso-height-relative:page">
            <v:imagedata r:id="rId9" o:title="Gauss4"/>
            <w10:wrap type="topAndBottom"/>
          </v:shape>
        </w:pict>
      </w:r>
      <w:r w:rsidR="00AF69AC" w:rsidRPr="0018007F">
        <w:rPr>
          <w:rFonts w:ascii="Times New Roman" w:hAnsi="Times New Roman" w:cs="Times New Roman"/>
          <w:b/>
          <w:i/>
          <w:sz w:val="24"/>
          <w:szCs w:val="24"/>
          <w:u w:val="single"/>
          <w:lang w:val="en-US"/>
        </w:rPr>
        <w:t>GaussVMethod ()</w:t>
      </w:r>
    </w:p>
    <w:p w:rsidR="00AF69AC" w:rsidRPr="0018007F" w:rsidRDefault="00C43747" w:rsidP="00AF69AC">
      <w:pPr>
        <w:rPr>
          <w:b/>
          <w:lang w:val="en-US"/>
        </w:rPr>
      </w:pPr>
      <w:r w:rsidRPr="0018007F">
        <w:rPr>
          <w:rFonts w:ascii="Times New Roman" w:hAnsi="Times New Roman" w:cs="Times New Roman"/>
          <w:b/>
          <w:i/>
          <w:noProof/>
          <w:sz w:val="24"/>
          <w:szCs w:val="24"/>
          <w:u w:val="single"/>
          <w:lang w:eastAsia="ru-RU"/>
        </w:rPr>
        <mc:AlternateContent>
          <mc:Choice Requires="wps">
            <w:drawing>
              <wp:anchor distT="45720" distB="45720" distL="114300" distR="114300" simplePos="0" relativeHeight="251788288" behindDoc="0" locked="0" layoutInCell="1" allowOverlap="1" wp14:anchorId="6023AD5C" wp14:editId="53BE9476">
                <wp:simplePos x="0" y="0"/>
                <wp:positionH relativeFrom="page">
                  <wp:posOffset>6466205</wp:posOffset>
                </wp:positionH>
                <wp:positionV relativeFrom="paragraph">
                  <wp:posOffset>2027555</wp:posOffset>
                </wp:positionV>
                <wp:extent cx="1570990" cy="258445"/>
                <wp:effectExtent l="0" t="0" r="0" b="0"/>
                <wp:wrapSquare wrapText="bothSides"/>
                <wp:docPr id="19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570990" cy="258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71FA0" w:rsidRPr="00E8176F" w:rsidRDefault="00571FA0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Обратная подстановка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23AD5C" id="_x0000_s1038" type="#_x0000_t202" style="position:absolute;margin-left:509.15pt;margin-top:159.65pt;width:123.7pt;height:20.35pt;rotation:-90;z-index:25178828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" filled="f" stroked="f">
                <v:textbox>
                  <w:txbxContent>
                    <w:p w:rsidR="00571FA0" w:rsidRPr="00E8176F" w:rsidRDefault="00571FA0">
                      <w:pPr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Обратная подстановка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18007F">
        <w:rPr>
          <w:rFonts w:eastAsia="Calibri"/>
          <w:b/>
          <w:i/>
          <w:noProof/>
          <w:u w:val="single"/>
          <w:lang w:eastAsia="ru-RU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51525E3D" wp14:editId="5FF62F29">
                <wp:simplePos x="0" y="0"/>
                <wp:positionH relativeFrom="rightMargin">
                  <wp:align>left</wp:align>
                </wp:positionH>
                <wp:positionV relativeFrom="paragraph">
                  <wp:posOffset>380365</wp:posOffset>
                </wp:positionV>
                <wp:extent cx="342900" cy="3533775"/>
                <wp:effectExtent l="0" t="0" r="19050" b="28575"/>
                <wp:wrapNone/>
                <wp:docPr id="197" name="Левая фигурная скобка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2900" cy="3533775"/>
                        </a:xfrm>
                        <a:prstGeom prst="leftBrace">
                          <a:avLst>
                            <a:gd name="adj1" fmla="val 0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459673" id="Левая фигурная скобка 197" o:spid="_x0000_s1026" type="#_x0000_t87" style="position:absolute;margin-left:0;margin-top:29.95pt;width:27pt;height:278.25pt;rotation:180;z-index:251787264;visibility:visible;mso-wrap-style:square;mso-height-percent:0;mso-wrap-distance-left:9pt;mso-wrap-distance-top:0;mso-wrap-distance-right:9pt;mso-wrap-distance-bottom:0;mso-position-horizontal:left;mso-position-horizontal-relative:right-margin-area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" adj="0" strokecolor="black [3040]">
                <w10:wrap anchorx="margin"/>
              </v:shape>
            </w:pict>
          </mc:Fallback>
        </mc:AlternateContent>
      </w:r>
      <w:r w:rsidR="007C272C" w:rsidRPr="0018007F">
        <w:rPr>
          <w:rFonts w:eastAsia="Calibri"/>
          <w:b/>
          <w:i/>
          <w:noProof/>
          <w:u w:val="single"/>
          <w:lang w:eastAsia="ru-RU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27C3268" wp14:editId="71A67294">
                <wp:simplePos x="0" y="0"/>
                <wp:positionH relativeFrom="column">
                  <wp:posOffset>-186690</wp:posOffset>
                </wp:positionH>
                <wp:positionV relativeFrom="paragraph">
                  <wp:posOffset>951865</wp:posOffset>
                </wp:positionV>
                <wp:extent cx="276225" cy="2276475"/>
                <wp:effectExtent l="0" t="0" r="28575" b="28575"/>
                <wp:wrapNone/>
                <wp:docPr id="199" name="Левая фигурная скобка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276475"/>
                        </a:xfrm>
                        <a:prstGeom prst="leftBrace">
                          <a:avLst>
                            <a:gd name="adj1" fmla="val 0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E049CC" id="Левая фигурная скобка 199" o:spid="_x0000_s1026" type="#_x0000_t87" style="position:absolute;margin-left:-14.7pt;margin-top:74.95pt;width:21.75pt;height:179.25pt;z-index:251789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" adj="0" strokecolor="#4579b8 [3044]"/>
            </w:pict>
          </mc:Fallback>
        </mc:AlternateContent>
      </w:r>
      <w:r w:rsidR="007C272C" w:rsidRPr="0018007F">
        <w:rPr>
          <w:rFonts w:eastAsia="Calibri"/>
          <w:b/>
          <w:i/>
          <w:noProof/>
          <w:u w:val="single"/>
          <w:lang w:eastAsia="ru-RU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19869DD1" wp14:editId="5C6123AE">
                <wp:simplePos x="0" y="0"/>
                <wp:positionH relativeFrom="column">
                  <wp:posOffset>-100965</wp:posOffset>
                </wp:positionH>
                <wp:positionV relativeFrom="paragraph">
                  <wp:posOffset>3418840</wp:posOffset>
                </wp:positionV>
                <wp:extent cx="276225" cy="2276475"/>
                <wp:effectExtent l="0" t="0" r="28575" b="28575"/>
                <wp:wrapNone/>
                <wp:docPr id="203" name="Левая фигурная скобка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276475"/>
                        </a:xfrm>
                        <a:prstGeom prst="leftBrace">
                          <a:avLst>
                            <a:gd name="adj1" fmla="val 0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DF081A" id="Левая фигурная скобка 203" o:spid="_x0000_s1026" type="#_x0000_t87" style="position:absolute;margin-left:-7.95pt;margin-top:269.2pt;width:21.75pt;height:179.25pt;z-index:251796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" adj="0" strokecolor="black [3040]"/>
            </w:pict>
          </mc:Fallback>
        </mc:AlternateContent>
      </w:r>
      <w:r w:rsidR="007C272C" w:rsidRPr="0018007F">
        <w:rPr>
          <w:rFonts w:eastAsia="Calibri"/>
          <w:b/>
          <w:i/>
          <w:noProof/>
          <w:u w:val="single"/>
          <w:lang w:eastAsia="ru-RU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15A2B25D" wp14:editId="1DA15FB2">
                <wp:simplePos x="0" y="0"/>
                <wp:positionH relativeFrom="column">
                  <wp:posOffset>4051935</wp:posOffset>
                </wp:positionH>
                <wp:positionV relativeFrom="paragraph">
                  <wp:posOffset>418465</wp:posOffset>
                </wp:positionV>
                <wp:extent cx="342900" cy="4438650"/>
                <wp:effectExtent l="0" t="0" r="19050" b="19050"/>
                <wp:wrapNone/>
                <wp:docPr id="201" name="Левая фигурная скобка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42900" cy="4438650"/>
                        </a:xfrm>
                        <a:prstGeom prst="leftBrace">
                          <a:avLst>
                            <a:gd name="adj1" fmla="val 0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A78432" id="Левая фигурная скобка 201" o:spid="_x0000_s1026" type="#_x0000_t87" style="position:absolute;margin-left:319.05pt;margin-top:32.95pt;width:27pt;height:349.5pt;rotation:180;z-index:251793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" adj="0" strokecolor="black [3040]"/>
            </w:pict>
          </mc:Fallback>
        </mc:AlternateContent>
      </w:r>
      <w:r w:rsidR="000E34B3" w:rsidRPr="0018007F">
        <w:rPr>
          <w:rFonts w:ascii="Times New Roman" w:hAnsi="Times New Roman" w:cs="Times New Roman"/>
          <w:b/>
          <w:i/>
          <w:noProof/>
          <w:sz w:val="24"/>
          <w:szCs w:val="24"/>
          <w:u w:val="single"/>
          <w:lang w:eastAsia="ru-RU"/>
        </w:rPr>
        <mc:AlternateContent>
          <mc:Choice Requires="wps">
            <w:drawing>
              <wp:anchor distT="45720" distB="45720" distL="114300" distR="114300" simplePos="0" relativeHeight="251798528" behindDoc="0" locked="0" layoutInCell="1" allowOverlap="1" wp14:anchorId="52E0F532" wp14:editId="1B2B6E96">
                <wp:simplePos x="0" y="0"/>
                <wp:positionH relativeFrom="leftMargin">
                  <wp:posOffset>-252730</wp:posOffset>
                </wp:positionH>
                <wp:positionV relativeFrom="paragraph">
                  <wp:posOffset>4459605</wp:posOffset>
                </wp:positionV>
                <wp:extent cx="1466850" cy="258445"/>
                <wp:effectExtent l="0" t="0" r="0" b="0"/>
                <wp:wrapSquare wrapText="bothSides"/>
                <wp:docPr id="20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1466850" cy="258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71FA0" w:rsidRPr="00E8176F" w:rsidRDefault="00571FA0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 w:rsidRPr="000E34B3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Перестановка строк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E0F532" id="_x0000_s1039" type="#_x0000_t202" style="position:absolute;margin-left:-19.9pt;margin-top:351.15pt;width:115.5pt;height:20.35pt;rotation:-90;z-index:251798528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" filled="f" stroked="f">
                <v:textbox>
                  <w:txbxContent>
                    <w:p w:rsidR="00571FA0" w:rsidRPr="00E8176F" w:rsidRDefault="00571FA0">
                      <w:pPr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 w:rsidRPr="000E34B3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Перестановка строк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E34B3" w:rsidRPr="0018007F">
        <w:rPr>
          <w:rFonts w:ascii="Times New Roman" w:hAnsi="Times New Roman" w:cs="Times New Roman"/>
          <w:b/>
          <w:i/>
          <w:noProof/>
          <w:sz w:val="24"/>
          <w:szCs w:val="24"/>
          <w:u w:val="single"/>
          <w:lang w:eastAsia="ru-RU"/>
        </w:rPr>
        <mc:AlternateContent>
          <mc:Choice Requires="wps">
            <w:drawing>
              <wp:anchor distT="45720" distB="45720" distL="114300" distR="114300" simplePos="0" relativeHeight="251794432" behindDoc="0" locked="0" layoutInCell="1" allowOverlap="1" wp14:anchorId="6C3E27C9" wp14:editId="27894C2C">
                <wp:simplePos x="0" y="0"/>
                <wp:positionH relativeFrom="column">
                  <wp:posOffset>3394710</wp:posOffset>
                </wp:positionH>
                <wp:positionV relativeFrom="paragraph">
                  <wp:posOffset>2532380</wp:posOffset>
                </wp:positionV>
                <wp:extent cx="2348865" cy="298450"/>
                <wp:effectExtent l="0" t="0" r="0" b="0"/>
                <wp:wrapSquare wrapText="bothSides"/>
                <wp:docPr id="20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2348865" cy="298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71FA0" w:rsidRPr="00E8176F" w:rsidRDefault="00571FA0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Приведение к треугольной матрице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3E27C9" id="_x0000_s1040" type="#_x0000_t202" style="position:absolute;margin-left:267.3pt;margin-top:199.4pt;width:184.95pt;height:23.5pt;rotation:-90;z-index:251794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" filled="f" stroked="f">
                <v:textbox>
                  <w:txbxContent>
                    <w:p w:rsidR="00571FA0" w:rsidRPr="00E8176F" w:rsidRDefault="00571FA0">
                      <w:pPr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Приведение к треугольной матрице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F7EF7" w:rsidRPr="0018007F">
        <w:rPr>
          <w:rFonts w:ascii="Times New Roman" w:hAnsi="Times New Roman" w:cs="Times New Roman"/>
          <w:b/>
          <w:i/>
          <w:noProof/>
          <w:sz w:val="24"/>
          <w:szCs w:val="24"/>
          <w:u w:val="single"/>
          <w:lang w:eastAsia="ru-RU"/>
        </w:rPr>
        <mc:AlternateContent>
          <mc:Choice Requires="wps">
            <w:drawing>
              <wp:anchor distT="45720" distB="45720" distL="114300" distR="114300" simplePos="0" relativeHeight="251791360" behindDoc="0" locked="0" layoutInCell="1" allowOverlap="1" wp14:anchorId="593BFB17" wp14:editId="6D1C89A7">
                <wp:simplePos x="0" y="0"/>
                <wp:positionH relativeFrom="leftMargin">
                  <wp:posOffset>-904875</wp:posOffset>
                </wp:positionH>
                <wp:positionV relativeFrom="paragraph">
                  <wp:posOffset>1961515</wp:posOffset>
                </wp:positionV>
                <wp:extent cx="2675890" cy="258445"/>
                <wp:effectExtent l="0" t="0" r="0" b="0"/>
                <wp:wrapSquare wrapText="bothSides"/>
                <wp:docPr id="20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2675890" cy="2584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71FA0" w:rsidRPr="00E8176F" w:rsidRDefault="00571FA0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 w:rsidRPr="000F7EF7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Поиск строки с максимальным mas[i][k]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3BFB17" id="_x0000_s1041" type="#_x0000_t202" style="position:absolute;margin-left:-71.25pt;margin-top:154.45pt;width:210.7pt;height:20.35pt;rotation:-90;z-index:251791360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" filled="f" stroked="f">
                <v:textbox>
                  <w:txbxContent>
                    <w:p w:rsidR="00571FA0" w:rsidRPr="00E8176F" w:rsidRDefault="00571FA0">
                      <w:pPr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 w:rsidRPr="000F7EF7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Поиск строки с максимальным mas[i][k]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81AF0" w:rsidRPr="0018007F">
        <w:rPr>
          <w:rFonts w:eastAsia="Calibri"/>
          <w:noProof/>
          <w:u w:val="single"/>
          <w:lang w:eastAsia="ru-RU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AD9C5DF" wp14:editId="0F89061C">
                <wp:simplePos x="0" y="0"/>
                <wp:positionH relativeFrom="column">
                  <wp:posOffset>5646204</wp:posOffset>
                </wp:positionH>
                <wp:positionV relativeFrom="paragraph">
                  <wp:posOffset>5443759</wp:posOffset>
                </wp:positionV>
                <wp:extent cx="0" cy="163902"/>
                <wp:effectExtent l="76200" t="0" r="57150" b="64770"/>
                <wp:wrapNone/>
                <wp:docPr id="43" name="Прямая со стрелкой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39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CD73E1" id="Прямая со стрелкой 43" o:spid="_x0000_s1026" type="#_x0000_t32" style="position:absolute;margin-left:444.6pt;margin-top:428.65pt;width:0;height:12.9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" strokecolor="black [3040]">
                <v:stroke endarrow="block"/>
              </v:shape>
            </w:pict>
          </mc:Fallback>
        </mc:AlternateContent>
      </w:r>
      <w:r w:rsidR="00481AF0" w:rsidRPr="0018007F">
        <w:rPr>
          <w:rFonts w:eastAsia="Calibri"/>
          <w:noProof/>
          <w:u w:val="single"/>
          <w:lang w:eastAsia="ru-RU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6BC0AA9" wp14:editId="46F1A87F">
                <wp:simplePos x="0" y="0"/>
                <wp:positionH relativeFrom="column">
                  <wp:posOffset>5270404</wp:posOffset>
                </wp:positionH>
                <wp:positionV relativeFrom="paragraph">
                  <wp:posOffset>5588994</wp:posOffset>
                </wp:positionV>
                <wp:extent cx="752475" cy="323850"/>
                <wp:effectExtent l="0" t="0" r="28575" b="19050"/>
                <wp:wrapNone/>
                <wp:docPr id="42" name="Скругленный прямоугольник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32385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71FA0" w:rsidRPr="00BC0FF2" w:rsidRDefault="00571FA0" w:rsidP="00481AF0">
                            <w:pPr>
                              <w:jc w:val="center"/>
                            </w:pPr>
                            <w:r>
                              <w:rPr>
                                <w:color w:val="000000" w:themeColor="text1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BC0AA9" id="Скругленный прямоугольник 42" o:spid="_x0000_s1042" style="position:absolute;margin-left:415pt;margin-top:440.1pt;width:59.25pt;height:25.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" filled="f" strokecolor="black [3213]" strokeweight=".25pt">
                <v:textbox>
                  <w:txbxContent>
                    <w:p w:rsidR="00571FA0" w:rsidRPr="00BC0FF2" w:rsidRDefault="00571FA0" w:rsidP="00481AF0">
                      <w:pPr>
                        <w:jc w:val="center"/>
                      </w:pPr>
                      <w:r>
                        <w:rPr>
                          <w:color w:val="000000" w:themeColor="text1"/>
                        </w:rPr>
                        <w:t>Конец</w:t>
                      </w:r>
                    </w:p>
                  </w:txbxContent>
                </v:textbox>
              </v:roundrect>
            </w:pict>
          </mc:Fallback>
        </mc:AlternateContent>
      </w:r>
      <w:r w:rsidR="00481AF0" w:rsidRPr="0018007F">
        <w:rPr>
          <w:rFonts w:eastAsia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FD9E555" wp14:editId="253FB583">
                <wp:simplePos x="0" y="0"/>
                <wp:positionH relativeFrom="column">
                  <wp:posOffset>5611699</wp:posOffset>
                </wp:positionH>
                <wp:positionV relativeFrom="paragraph">
                  <wp:posOffset>250657</wp:posOffset>
                </wp:positionV>
                <wp:extent cx="0" cy="215661"/>
                <wp:effectExtent l="76200" t="0" r="57150" b="51435"/>
                <wp:wrapNone/>
                <wp:docPr id="39" name="Прямая со стрелкой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B87EFC" id="Прямая со стрелкой 39" o:spid="_x0000_s1026" type="#_x0000_t32" style="position:absolute;margin-left:441.85pt;margin-top:19.75pt;width:0;height:17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" strokecolor="black [3040]">
                <v:stroke endarrow="block"/>
              </v:shape>
            </w:pict>
          </mc:Fallback>
        </mc:AlternateContent>
      </w:r>
      <w:r w:rsidR="00481AF0" w:rsidRPr="0018007F">
        <w:rPr>
          <w:rFonts w:eastAsia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8232EF2" wp14:editId="18CCB0EA">
                <wp:simplePos x="0" y="0"/>
                <wp:positionH relativeFrom="column">
                  <wp:posOffset>3180521</wp:posOffset>
                </wp:positionH>
                <wp:positionV relativeFrom="paragraph">
                  <wp:posOffset>8578823</wp:posOffset>
                </wp:positionV>
                <wp:extent cx="373711" cy="373711"/>
                <wp:effectExtent l="0" t="0" r="26670" b="26670"/>
                <wp:wrapNone/>
                <wp:docPr id="37" name="Овал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711" cy="37371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71FA0" w:rsidRPr="00BC0FF2" w:rsidRDefault="00571FA0" w:rsidP="00481AF0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232EF2" id="Овал 37" o:spid="_x0000_s1043" style="position:absolute;margin-left:250.45pt;margin-top:675.5pt;width:29.45pt;height:29.4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" filled="f" strokecolor="black [3213]" strokeweight="2pt">
                <v:textbox>
                  <w:txbxContent>
                    <w:p w:rsidR="00571FA0" w:rsidRPr="00BC0FF2" w:rsidRDefault="00571FA0" w:rsidP="00481AF0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547CA1">
        <w:rPr>
          <w:rFonts w:eastAsia="Calibri"/>
          <w:noProof/>
          <w:lang w:eastAsia="ru-RU"/>
        </w:rPr>
        <w:pict>
          <v:shape id="_x0000_s1033" type="#_x0000_t75" style="position:absolute;margin-left:99.7pt;margin-top:472.65pt;width:323.6pt;height:202pt;z-index:251707392;mso-position-horizontal-relative:text;mso-position-vertical-relative:text;mso-width-relative:page;mso-height-relative:page">
            <v:imagedata r:id="rId11" o:title="Gauss3"/>
            <w10:wrap type="topAndBottom"/>
          </v:shape>
        </w:pict>
      </w:r>
      <w:r w:rsidR="00481AF0" w:rsidRPr="0018007F">
        <w:rPr>
          <w:rFonts w:eastAsia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FABC0EB" wp14:editId="7B14F53F">
                <wp:simplePos x="0" y="0"/>
                <wp:positionH relativeFrom="column">
                  <wp:posOffset>3335075</wp:posOffset>
                </wp:positionH>
                <wp:positionV relativeFrom="paragraph">
                  <wp:posOffset>5263239</wp:posOffset>
                </wp:positionV>
                <wp:extent cx="0" cy="745959"/>
                <wp:effectExtent l="76200" t="0" r="57150" b="54610"/>
                <wp:wrapNone/>
                <wp:docPr id="36" name="Прямая со стрелкой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459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4BAC7D" id="Прямая со стрелкой 36" o:spid="_x0000_s1026" type="#_x0000_t32" style="position:absolute;margin-left:262.6pt;margin-top:414.45pt;width:0;height:58.75pt;z-index:251722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" strokecolor="black [3040]">
                <v:stroke endarrow="block"/>
              </v:shape>
            </w:pict>
          </mc:Fallback>
        </mc:AlternateContent>
      </w:r>
      <w:r w:rsidR="00481AF0" w:rsidRPr="0018007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E117815" wp14:editId="2F38A3C2">
                <wp:simplePos x="0" y="0"/>
                <wp:positionH relativeFrom="column">
                  <wp:posOffset>3289935</wp:posOffset>
                </wp:positionH>
                <wp:positionV relativeFrom="paragraph">
                  <wp:posOffset>4852670</wp:posOffset>
                </wp:positionV>
                <wp:extent cx="0" cy="161925"/>
                <wp:effectExtent l="76200" t="0" r="57150" b="47625"/>
                <wp:wrapNone/>
                <wp:docPr id="35" name="Прямая со стрелкой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1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A8B0A7" id="Прямая со стрелкой 35" o:spid="_x0000_s1026" type="#_x0000_t32" style="position:absolute;margin-left:259.05pt;margin-top:382.1pt;width:0;height:12.7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" strokecolor="black [3040]">
                <v:stroke endarrow="block"/>
              </v:shape>
            </w:pict>
          </mc:Fallback>
        </mc:AlternateContent>
      </w:r>
      <w:r w:rsidR="00481AF0" w:rsidRPr="0018007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AEF1322" wp14:editId="30BDC809">
                <wp:simplePos x="0" y="0"/>
                <wp:positionH relativeFrom="margin">
                  <wp:posOffset>2324100</wp:posOffset>
                </wp:positionH>
                <wp:positionV relativeFrom="paragraph">
                  <wp:posOffset>5014595</wp:posOffset>
                </wp:positionV>
                <wp:extent cx="1924050" cy="247650"/>
                <wp:effectExtent l="0" t="0" r="19050" b="19050"/>
                <wp:wrapNone/>
                <wp:docPr id="34" name="Блок-схема: подготовка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0" cy="247650"/>
                        </a:xfrm>
                        <a:prstGeom prst="flowChartPreparation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71FA0" w:rsidRPr="00481AF0" w:rsidRDefault="00571FA0" w:rsidP="00481AF0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Конец по </w:t>
                            </w:r>
                            <w:r>
                              <w:rPr>
                                <w:color w:val="000000" w:themeColor="text1"/>
                                <w:sz w:val="20"/>
                                <w:szCs w:val="20"/>
                                <w:lang w:val="en-US"/>
                              </w:rPr>
                              <w:t>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EF1322" id="_x0000_t117" coordsize="21600,21600" o:spt="117" path="m4353,l17214,r4386,10800l17214,21600r-12861,l,10800xe">
                <v:stroke joinstyle="miter"/>
                <v:path gradientshapeok="t" o:connecttype="rect" textboxrect="4353,0,17214,21600"/>
              </v:shapetype>
              <v:shape id="Блок-схема: подготовка 34" o:spid="_x0000_s1044" type="#_x0000_t117" style="position:absolute;margin-left:183pt;margin-top:394.85pt;width:151.5pt;height:19.5pt;z-index:251720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" filled="f" strokecolor="black [3213]" strokeweight=".25pt">
                <v:textbox>
                  <w:txbxContent>
                    <w:p w:rsidR="00571FA0" w:rsidRPr="00481AF0" w:rsidRDefault="00571FA0" w:rsidP="00481AF0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sz w:val="20"/>
                          <w:szCs w:val="20"/>
                        </w:rPr>
                        <w:t xml:space="preserve">Конец по </w:t>
                      </w:r>
                      <w:r>
                        <w:rPr>
                          <w:color w:val="000000" w:themeColor="text1"/>
                          <w:sz w:val="20"/>
                          <w:szCs w:val="20"/>
                          <w:lang w:val="en-US"/>
                        </w:rPr>
                        <w:t>k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47CA1">
        <w:rPr>
          <w:noProof/>
        </w:rPr>
        <w:pict>
          <v:shape id="_x0000_s1032" type="#_x0000_t75" style="position:absolute;margin-left:178.05pt;margin-top:34.85pt;width:155.25pt;height:352.5pt;z-index:251706368;mso-position-horizontal-relative:text;mso-position-vertical-relative:text;mso-width-relative:page;mso-height-relative:page">
            <v:imagedata r:id="rId12" o:title="GaussV2"/>
            <w10:wrap type="topAndBottom"/>
          </v:shape>
        </w:pict>
      </w:r>
      <w:r w:rsidR="00481AF0" w:rsidRPr="0018007F">
        <w:rPr>
          <w:rFonts w:eastAsia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7BAFBC16" wp14:editId="1FCF8863">
                <wp:simplePos x="0" y="0"/>
                <wp:positionH relativeFrom="column">
                  <wp:posOffset>3251835</wp:posOffset>
                </wp:positionH>
                <wp:positionV relativeFrom="paragraph">
                  <wp:posOffset>290195</wp:posOffset>
                </wp:positionV>
                <wp:extent cx="0" cy="161925"/>
                <wp:effectExtent l="76200" t="0" r="57150" b="47625"/>
                <wp:wrapNone/>
                <wp:docPr id="33" name="Прямая со стрелко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1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0C4AA4" id="Прямая со стрелкой 33" o:spid="_x0000_s1026" type="#_x0000_t32" style="position:absolute;margin-left:256.05pt;margin-top:22.85pt;width:0;height:12.7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" strokecolor="black [3040]">
                <v:stroke endarrow="block"/>
              </v:shape>
            </w:pict>
          </mc:Fallback>
        </mc:AlternateContent>
      </w:r>
      <w:r w:rsidR="00481AF0" w:rsidRPr="0018007F">
        <w:rPr>
          <w:rFonts w:eastAsia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7B0031F" wp14:editId="3674AF34">
                <wp:simplePos x="0" y="0"/>
                <wp:positionH relativeFrom="column">
                  <wp:posOffset>809625</wp:posOffset>
                </wp:positionH>
                <wp:positionV relativeFrom="paragraph">
                  <wp:posOffset>5817235</wp:posOffset>
                </wp:positionV>
                <wp:extent cx="373711" cy="373711"/>
                <wp:effectExtent l="0" t="0" r="26670" b="26670"/>
                <wp:wrapNone/>
                <wp:docPr id="32" name="Овал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711" cy="37371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71FA0" w:rsidRPr="00BC0FF2" w:rsidRDefault="00571FA0" w:rsidP="00481AF0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B0031F" id="Овал 32" o:spid="_x0000_s1045" style="position:absolute;margin-left:63.75pt;margin-top:458.05pt;width:29.45pt;height:29.4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" filled="f" strokecolor="black [3213]" strokeweight="2pt">
                <v:textbox>
                  <w:txbxContent>
                    <w:p w:rsidR="00571FA0" w:rsidRPr="00BC0FF2" w:rsidRDefault="00571FA0" w:rsidP="00481AF0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481AF0" w:rsidRPr="0018007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57229F2" wp14:editId="77BFEA66">
                <wp:simplePos x="0" y="0"/>
                <wp:positionH relativeFrom="column">
                  <wp:posOffset>965835</wp:posOffset>
                </wp:positionH>
                <wp:positionV relativeFrom="paragraph">
                  <wp:posOffset>756920</wp:posOffset>
                </wp:positionV>
                <wp:extent cx="0" cy="180975"/>
                <wp:effectExtent l="76200" t="0" r="57150" b="47625"/>
                <wp:wrapNone/>
                <wp:docPr id="30" name="Прямая со стрелкой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4F6732" id="Прямая со стрелкой 30" o:spid="_x0000_s1026" type="#_x0000_t32" style="position:absolute;margin-left:76.05pt;margin-top:59.6pt;width:0;height:14.2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" strokecolor="black [3040]">
                <v:stroke endarrow="block"/>
              </v:shape>
            </w:pict>
          </mc:Fallback>
        </mc:AlternateContent>
      </w:r>
      <w:r w:rsidR="00481AF0" w:rsidRPr="0018007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89041D2" wp14:editId="7139C504">
                <wp:simplePos x="0" y="0"/>
                <wp:positionH relativeFrom="column">
                  <wp:posOffset>956310</wp:posOffset>
                </wp:positionH>
                <wp:positionV relativeFrom="paragraph">
                  <wp:posOffset>328295</wp:posOffset>
                </wp:positionV>
                <wp:extent cx="0" cy="190500"/>
                <wp:effectExtent l="76200" t="0" r="57150" b="57150"/>
                <wp:wrapNone/>
                <wp:docPr id="29" name="Прямая со стрелкой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0B5533" id="Прямая со стрелкой 29" o:spid="_x0000_s1026" type="#_x0000_t32" style="position:absolute;margin-left:75.3pt;margin-top:25.85pt;width:0;height:1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" strokecolor="black [3040]">
                <v:stroke endarrow="block"/>
              </v:shape>
            </w:pict>
          </mc:Fallback>
        </mc:AlternateContent>
      </w:r>
      <w:r w:rsidR="00547CA1">
        <w:rPr>
          <w:noProof/>
        </w:rPr>
        <w:pict>
          <v:shape id="_x0000_s1031" type="#_x0000_t75" style="position:absolute;margin-left:.3pt;margin-top:70.9pt;width:139.5pt;height:384.75pt;z-index:251704320;mso-position-horizontal-relative:text;mso-position-vertical-relative:text;mso-width-relative:page;mso-height-relative:page">
            <v:imagedata r:id="rId13" o:title="GaussV"/>
            <w10:wrap type="topAndBottom"/>
          </v:shape>
        </w:pict>
      </w:r>
      <w:r w:rsidR="00481AF0" w:rsidRPr="0018007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0481F57" wp14:editId="79E7343A">
                <wp:simplePos x="0" y="0"/>
                <wp:positionH relativeFrom="margin">
                  <wp:align>left</wp:align>
                </wp:positionH>
                <wp:positionV relativeFrom="paragraph">
                  <wp:posOffset>499745</wp:posOffset>
                </wp:positionV>
                <wp:extent cx="1924050" cy="247650"/>
                <wp:effectExtent l="0" t="0" r="19050" b="19050"/>
                <wp:wrapNone/>
                <wp:docPr id="28" name="Блок-схема: подготовка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0" cy="247650"/>
                        </a:xfrm>
                        <a:prstGeom prst="flowChartPreparation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71FA0" w:rsidRPr="00481AF0" w:rsidRDefault="00571FA0" w:rsidP="00481AF0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481AF0">
                              <w:rPr>
                                <w:color w:val="000000" w:themeColor="text1"/>
                                <w:sz w:val="20"/>
                                <w:szCs w:val="20"/>
                              </w:rPr>
                              <w:t>k = 0; k &lt;size; k++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481F57" id="Блок-схема: подготовка 28" o:spid="_x0000_s1046" type="#_x0000_t117" style="position:absolute;margin-left:0;margin-top:39.35pt;width:151.5pt;height:19.5pt;z-index:2517114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" filled="f" strokecolor="black [3213]" strokeweight=".25pt">
                <v:textbox>
                  <w:txbxContent>
                    <w:p w:rsidR="00571FA0" w:rsidRPr="00481AF0" w:rsidRDefault="00571FA0" w:rsidP="00481AF0">
                      <w:pPr>
                        <w:jc w:val="center"/>
                        <w:rPr>
                          <w:color w:val="000000" w:themeColor="text1"/>
                          <w:sz w:val="20"/>
                          <w:szCs w:val="20"/>
                        </w:rPr>
                      </w:pPr>
                      <w:r w:rsidRPr="00481AF0">
                        <w:rPr>
                          <w:color w:val="000000" w:themeColor="text1"/>
                          <w:sz w:val="20"/>
                          <w:szCs w:val="20"/>
                        </w:rPr>
                        <w:t>k = 0; k &lt;size; k++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81AF0" w:rsidRPr="0018007F">
        <w:rPr>
          <w:rFonts w:eastAsia="Calibri"/>
          <w:noProof/>
          <w:u w:val="single"/>
          <w:lang w:eastAsia="ru-RU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5CB9D4A" wp14:editId="5F5E0269">
                <wp:simplePos x="0" y="0"/>
                <wp:positionH relativeFrom="column">
                  <wp:posOffset>561975</wp:posOffset>
                </wp:positionH>
                <wp:positionV relativeFrom="paragraph">
                  <wp:posOffset>18415</wp:posOffset>
                </wp:positionV>
                <wp:extent cx="752475" cy="323850"/>
                <wp:effectExtent l="0" t="0" r="28575" b="19050"/>
                <wp:wrapNone/>
                <wp:docPr id="27" name="Скругленный прямоуголь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32385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71FA0" w:rsidRPr="00BC0FF2" w:rsidRDefault="00571FA0" w:rsidP="00481AF0">
                            <w:pPr>
                              <w:jc w:val="center"/>
                            </w:pPr>
                            <w:r>
                              <w:rPr>
                                <w:color w:val="000000" w:themeColor="text1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CB9D4A" id="Скругленный прямоугольник 27" o:spid="_x0000_s1047" style="position:absolute;margin-left:44.25pt;margin-top:1.45pt;width:59.25pt;height:25.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" filled="f" strokecolor="black [3213]" strokeweight=".25pt">
                <v:textbox>
                  <w:txbxContent>
                    <w:p w:rsidR="00571FA0" w:rsidRPr="00BC0FF2" w:rsidRDefault="00571FA0" w:rsidP="00481AF0">
                      <w:pPr>
                        <w:jc w:val="center"/>
                      </w:pPr>
                      <w:r>
                        <w:rPr>
                          <w:color w:val="000000" w:themeColor="text1"/>
                        </w:rPr>
                        <w:t>Начало</w:t>
                      </w:r>
                    </w:p>
                  </w:txbxContent>
                </v:textbox>
              </v:roundrect>
            </w:pict>
          </mc:Fallback>
        </mc:AlternateContent>
      </w:r>
    </w:p>
    <w:p w:rsidR="0025778F" w:rsidRPr="0018007F" w:rsidRDefault="00C5051B" w:rsidP="008674E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8007F">
        <w:rPr>
          <w:rFonts w:eastAsia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348F70E1" wp14:editId="7DEA2F71">
                <wp:simplePos x="0" y="0"/>
                <wp:positionH relativeFrom="column">
                  <wp:posOffset>5175885</wp:posOffset>
                </wp:positionH>
                <wp:positionV relativeFrom="paragraph">
                  <wp:posOffset>5800725</wp:posOffset>
                </wp:positionV>
                <wp:extent cx="457200" cy="2456815"/>
                <wp:effectExtent l="0" t="0" r="19050" b="19685"/>
                <wp:wrapNone/>
                <wp:docPr id="195" name="Правая фигурная скобка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456815"/>
                        </a:xfrm>
                        <a:prstGeom prst="rightBrace">
                          <a:avLst>
                            <a:gd name="adj1" fmla="val 0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BD58A4" id="Правая фигурная скобка 195" o:spid="_x0000_s1026" type="#_x0000_t88" style="position:absolute;margin-left:407.55pt;margin-top:456.75pt;width:36pt;height:193.4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" adj="0" strokecolor="black [3040]"/>
            </w:pict>
          </mc:Fallback>
        </mc:AlternateContent>
      </w:r>
      <w:r w:rsidRPr="0018007F">
        <w:rPr>
          <w:rFonts w:ascii="Times New Roman" w:hAnsi="Times New Roman" w:cs="Times New Roman"/>
          <w:b/>
          <w:i/>
          <w:noProof/>
          <w:sz w:val="24"/>
          <w:szCs w:val="24"/>
          <w:u w:val="single"/>
          <w:lang w:eastAsia="ru-RU"/>
        </w:rPr>
        <mc:AlternateContent>
          <mc:Choice Requires="wps">
            <w:drawing>
              <wp:anchor distT="45720" distB="45720" distL="114300" distR="114300" simplePos="0" relativeHeight="251785216" behindDoc="0" locked="0" layoutInCell="1" allowOverlap="1" wp14:anchorId="1C2AFBBD" wp14:editId="3808348A">
                <wp:simplePos x="0" y="0"/>
                <wp:positionH relativeFrom="page">
                  <wp:posOffset>5861050</wp:posOffset>
                </wp:positionH>
                <wp:positionV relativeFrom="paragraph">
                  <wp:posOffset>6355715</wp:posOffset>
                </wp:positionV>
                <wp:extent cx="2545080" cy="1404620"/>
                <wp:effectExtent l="0" t="0" r="0" b="0"/>
                <wp:wrapSquare wrapText="bothSides"/>
                <wp:docPr id="19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254508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71FA0" w:rsidRPr="00E8176F" w:rsidRDefault="00571FA0">
                            <w:pP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Проверка на несовместность системы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C2AFBBD" id="_x0000_s1048" type="#_x0000_t202" style="position:absolute;margin-left:461.5pt;margin-top:500.45pt;width:200.4pt;height:110.6pt;rotation:-90;z-index:251785216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" filled="f" stroked="f">
                <v:textbox style="mso-fit-shape-to-text:t">
                  <w:txbxContent>
                    <w:p w:rsidR="00571FA0" w:rsidRPr="00E8176F" w:rsidRDefault="00571FA0">
                      <w:pPr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Проверка на несовместность системы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25778F" w:rsidRPr="0018007F" w:rsidRDefault="0025778F" w:rsidP="008674E0">
      <w:pPr>
        <w:rPr>
          <w:lang w:val="en-US"/>
        </w:rPr>
      </w:pPr>
    </w:p>
    <w:p w:rsidR="0025778F" w:rsidRPr="0018007F" w:rsidRDefault="0025185B" w:rsidP="0025185B">
      <w:pPr>
        <w:spacing w:line="240" w:lineRule="auto"/>
        <w:jc w:val="center"/>
        <w:rPr>
          <w:rFonts w:ascii="Times New Roman" w:hAnsi="Times New Roman" w:cs="Times New Roman"/>
          <w:b/>
          <w:i/>
          <w:sz w:val="24"/>
          <w:szCs w:val="24"/>
          <w:u w:val="single"/>
          <w:lang w:val="en-US"/>
        </w:rPr>
      </w:pPr>
      <w:r w:rsidRPr="0018007F">
        <w:rPr>
          <w:rFonts w:ascii="Times New Roman" w:hAnsi="Times New Roman" w:cs="Times New Roman"/>
          <w:b/>
          <w:i/>
          <w:sz w:val="24"/>
          <w:szCs w:val="24"/>
          <w:u w:val="single"/>
          <w:lang w:val="en-US"/>
        </w:rPr>
        <w:lastRenderedPageBreak/>
        <w:t>ZeidelEnd(x, x1, n, eps)</w:t>
      </w:r>
    </w:p>
    <w:p w:rsidR="0025185B" w:rsidRPr="0018007F" w:rsidRDefault="0025185B" w:rsidP="009B181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18007F">
        <w:rPr>
          <w:rFonts w:ascii="Times New Roman" w:hAnsi="Times New Roman" w:cs="Times New Roman"/>
          <w:sz w:val="24"/>
          <w:szCs w:val="24"/>
          <w:u w:val="single"/>
        </w:rPr>
        <w:t>Функция определяющая окончание итерационного процесса</w:t>
      </w:r>
    </w:p>
    <w:p w:rsidR="0025185B" w:rsidRPr="0018007F" w:rsidRDefault="00547CA1" w:rsidP="009B181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pict>
          <v:shape id="_x0000_s1035" type="#_x0000_t75" style="position:absolute;left:0;text-align:left;margin-left:171.3pt;margin-top:24.9pt;width:139.5pt;height:279pt;z-index:251732992;mso-position-horizontal-relative:text;mso-position-vertical-relative:text;mso-width-relative:page;mso-height-relative:page">
            <v:imagedata r:id="rId14" o:title="ZeidelEnd"/>
            <w10:wrap type="topAndBottom"/>
          </v:shape>
        </w:pict>
      </w:r>
      <w:r w:rsidR="0025185B" w:rsidRPr="0018007F">
        <w:rPr>
          <w:rFonts w:ascii="Times New Roman" w:hAnsi="Times New Roman" w:cs="Times New Roman"/>
          <w:sz w:val="24"/>
          <w:szCs w:val="24"/>
        </w:rPr>
        <w:t>(</w:t>
      </w:r>
      <w:r w:rsidR="0025185B" w:rsidRPr="0018007F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25185B" w:rsidRPr="0018007F">
        <w:rPr>
          <w:rFonts w:ascii="Times New Roman" w:hAnsi="Times New Roman" w:cs="Times New Roman"/>
          <w:sz w:val="24"/>
          <w:szCs w:val="24"/>
        </w:rPr>
        <w:t xml:space="preserve"> и </w:t>
      </w:r>
      <w:r w:rsidR="0025185B" w:rsidRPr="0018007F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25185B" w:rsidRPr="0018007F">
        <w:rPr>
          <w:rFonts w:ascii="Times New Roman" w:hAnsi="Times New Roman" w:cs="Times New Roman"/>
          <w:sz w:val="24"/>
          <w:szCs w:val="24"/>
        </w:rPr>
        <w:t xml:space="preserve">1 – вычисляемые приближения, </w:t>
      </w:r>
      <w:r w:rsidR="0025185B" w:rsidRPr="0018007F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25185B" w:rsidRPr="0018007F">
        <w:rPr>
          <w:rFonts w:ascii="Times New Roman" w:hAnsi="Times New Roman" w:cs="Times New Roman"/>
          <w:sz w:val="24"/>
          <w:szCs w:val="24"/>
        </w:rPr>
        <w:t xml:space="preserve"> - число уравнений, </w:t>
      </w:r>
      <w:r w:rsidR="0025185B" w:rsidRPr="0018007F">
        <w:rPr>
          <w:rFonts w:ascii="Times New Roman" w:hAnsi="Times New Roman" w:cs="Times New Roman"/>
          <w:sz w:val="24"/>
          <w:szCs w:val="24"/>
          <w:lang w:val="en-US"/>
        </w:rPr>
        <w:t>eps</w:t>
      </w:r>
      <w:r w:rsidR="0025185B" w:rsidRPr="0018007F">
        <w:rPr>
          <w:rFonts w:ascii="Times New Roman" w:hAnsi="Times New Roman" w:cs="Times New Roman"/>
          <w:sz w:val="24"/>
          <w:szCs w:val="24"/>
        </w:rPr>
        <w:t xml:space="preserve"> - заданная точность)</w:t>
      </w:r>
    </w:p>
    <w:p w:rsidR="0025185B" w:rsidRPr="0018007F" w:rsidRDefault="0025185B" w:rsidP="003F367E">
      <w:pPr>
        <w:spacing w:line="240" w:lineRule="auto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18007F">
        <w:rPr>
          <w:rFonts w:ascii="Times New Roman" w:hAnsi="Times New Roman" w:cs="Times New Roman"/>
          <w:b/>
          <w:i/>
          <w:sz w:val="24"/>
          <w:szCs w:val="24"/>
          <w:u w:val="single"/>
        </w:rPr>
        <w:t>PoiskMAX (a, n)</w:t>
      </w:r>
    </w:p>
    <w:p w:rsidR="0025185B" w:rsidRPr="0018007F" w:rsidRDefault="0025185B" w:rsidP="009B181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18007F">
        <w:rPr>
          <w:rFonts w:ascii="Times New Roman" w:hAnsi="Times New Roman" w:cs="Times New Roman"/>
          <w:sz w:val="24"/>
          <w:szCs w:val="24"/>
          <w:u w:val="single"/>
        </w:rPr>
        <w:t>Функция определяющая максимум в передаваемом массиве</w:t>
      </w:r>
    </w:p>
    <w:p w:rsidR="0025185B" w:rsidRPr="0018007F" w:rsidRDefault="0025185B" w:rsidP="009B181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18007F">
        <w:rPr>
          <w:rFonts w:ascii="Times New Roman" w:hAnsi="Times New Roman" w:cs="Times New Roman"/>
          <w:sz w:val="24"/>
          <w:szCs w:val="24"/>
          <w:u w:val="single"/>
        </w:rPr>
        <w:t xml:space="preserve">Требуется для определения </w:t>
      </w:r>
      <w:r w:rsidRPr="0018007F">
        <w:rPr>
          <w:rFonts w:ascii="Times New Roman" w:hAnsi="Times New Roman" w:cs="Times New Roman"/>
          <w:sz w:val="24"/>
          <w:szCs w:val="24"/>
          <w:u w:val="single"/>
          <w:lang w:val="en-US"/>
        </w:rPr>
        <w:t>m</w:t>
      </w:r>
      <w:r w:rsidRPr="0018007F">
        <w:rPr>
          <w:rFonts w:ascii="Times New Roman" w:hAnsi="Times New Roman" w:cs="Times New Roman"/>
          <w:sz w:val="24"/>
          <w:szCs w:val="24"/>
          <w:u w:val="single"/>
        </w:rPr>
        <w:t xml:space="preserve"> и </w:t>
      </w:r>
      <w:r w:rsidRPr="0018007F">
        <w:rPr>
          <w:rFonts w:ascii="Times New Roman" w:hAnsi="Times New Roman" w:cs="Times New Roman"/>
          <w:sz w:val="24"/>
          <w:szCs w:val="24"/>
          <w:u w:val="single"/>
          <w:lang w:val="en-US"/>
        </w:rPr>
        <w:t>l</w:t>
      </w:r>
      <w:r w:rsidRPr="0018007F">
        <w:rPr>
          <w:rFonts w:ascii="Times New Roman" w:hAnsi="Times New Roman" w:cs="Times New Roman"/>
          <w:sz w:val="24"/>
          <w:szCs w:val="24"/>
          <w:u w:val="single"/>
        </w:rPr>
        <w:t>-нормы и сходимости итерационного процесса</w:t>
      </w:r>
    </w:p>
    <w:p w:rsidR="0025185B" w:rsidRPr="0018007F" w:rsidRDefault="00547CA1" w:rsidP="009B181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pict>
          <v:shape id="_x0000_s1036" type="#_x0000_t75" style="position:absolute;left:0;text-align:left;margin-left:179.15pt;margin-top:22.2pt;width:116.7pt;height:276.1pt;z-index:251735040;mso-position-horizontal-relative:text;mso-position-vertical-relative:text;mso-width-relative:page;mso-height-relative:page">
            <v:imagedata r:id="rId15" o:title="PoiskMax"/>
            <w10:wrap type="topAndBottom"/>
          </v:shape>
        </w:pict>
      </w:r>
      <w:r w:rsidR="0025185B" w:rsidRPr="0018007F">
        <w:rPr>
          <w:rFonts w:ascii="Times New Roman" w:hAnsi="Times New Roman" w:cs="Times New Roman"/>
          <w:sz w:val="24"/>
          <w:szCs w:val="24"/>
        </w:rPr>
        <w:t>(</w:t>
      </w:r>
      <w:r w:rsidR="0025185B" w:rsidRPr="0018007F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25185B" w:rsidRPr="0018007F">
        <w:rPr>
          <w:rFonts w:ascii="Times New Roman" w:hAnsi="Times New Roman" w:cs="Times New Roman"/>
          <w:sz w:val="24"/>
          <w:szCs w:val="24"/>
        </w:rPr>
        <w:t xml:space="preserve"> – передаваемый массив, </w:t>
      </w:r>
      <w:r w:rsidR="0025185B" w:rsidRPr="0018007F">
        <w:rPr>
          <w:rFonts w:ascii="Times New Roman" w:hAnsi="Times New Roman" w:cs="Times New Roman"/>
          <w:sz w:val="24"/>
          <w:szCs w:val="24"/>
          <w:lang w:val="en-US"/>
        </w:rPr>
        <w:t>n</w:t>
      </w:r>
      <w:r w:rsidR="0025185B" w:rsidRPr="0018007F">
        <w:rPr>
          <w:rFonts w:ascii="Times New Roman" w:hAnsi="Times New Roman" w:cs="Times New Roman"/>
          <w:sz w:val="24"/>
          <w:szCs w:val="24"/>
        </w:rPr>
        <w:t xml:space="preserve"> – число уравнений)</w:t>
      </w:r>
    </w:p>
    <w:p w:rsidR="0025185B" w:rsidRPr="0018007F" w:rsidRDefault="003A5DE2" w:rsidP="003F367E">
      <w:pPr>
        <w:spacing w:line="240" w:lineRule="auto"/>
        <w:jc w:val="center"/>
        <w:rPr>
          <w:rFonts w:ascii="Times New Roman" w:hAnsi="Times New Roman" w:cs="Times New Roman"/>
          <w:b/>
          <w:i/>
          <w:sz w:val="24"/>
          <w:szCs w:val="24"/>
          <w:u w:val="single"/>
        </w:rPr>
      </w:pPr>
      <w:r w:rsidRPr="0018007F">
        <w:rPr>
          <w:rFonts w:ascii="Times New Roman" w:hAnsi="Times New Roman" w:cs="Times New Roman"/>
          <w:b/>
          <w:i/>
          <w:sz w:val="24"/>
          <w:szCs w:val="24"/>
          <w:u w:val="single"/>
        </w:rPr>
        <w:lastRenderedPageBreak/>
        <w:t>GlavDig (a, n</w:t>
      </w:r>
      <w:r w:rsidR="003F367E" w:rsidRPr="0018007F">
        <w:rPr>
          <w:rFonts w:ascii="Times New Roman" w:hAnsi="Times New Roman" w:cs="Times New Roman"/>
          <w:b/>
          <w:i/>
          <w:sz w:val="24"/>
          <w:szCs w:val="24"/>
          <w:u w:val="single"/>
        </w:rPr>
        <w:t>)</w:t>
      </w:r>
    </w:p>
    <w:p w:rsidR="003F367E" w:rsidRPr="0018007F" w:rsidRDefault="003F367E" w:rsidP="009B181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18007F">
        <w:rPr>
          <w:rFonts w:ascii="Times New Roman" w:hAnsi="Times New Roman" w:cs="Times New Roman"/>
          <w:sz w:val="24"/>
          <w:szCs w:val="24"/>
          <w:u w:val="single"/>
        </w:rPr>
        <w:t>Функция, проверяющая СЛАУ на наличие главной доминирующей диагонали</w:t>
      </w:r>
    </w:p>
    <w:p w:rsidR="003F367E" w:rsidRPr="0018007F" w:rsidRDefault="003F367E" w:rsidP="009B181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8007F">
        <w:rPr>
          <w:rFonts w:ascii="Times New Roman" w:hAnsi="Times New Roman" w:cs="Times New Roman"/>
          <w:sz w:val="24"/>
          <w:szCs w:val="24"/>
        </w:rPr>
        <w:t>(</w:t>
      </w:r>
      <w:r w:rsidRPr="0018007F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18007F">
        <w:rPr>
          <w:rFonts w:ascii="Times New Roman" w:hAnsi="Times New Roman" w:cs="Times New Roman"/>
          <w:sz w:val="24"/>
          <w:szCs w:val="24"/>
        </w:rPr>
        <w:t xml:space="preserve"> – передаваемый массив, </w:t>
      </w:r>
      <w:r w:rsidRPr="0018007F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18007F">
        <w:rPr>
          <w:rFonts w:ascii="Times New Roman" w:hAnsi="Times New Roman" w:cs="Times New Roman"/>
          <w:sz w:val="24"/>
          <w:szCs w:val="24"/>
        </w:rPr>
        <w:t xml:space="preserve"> – число уравнений)</w:t>
      </w:r>
    </w:p>
    <w:p w:rsidR="0025778F" w:rsidRPr="0018007F" w:rsidRDefault="00547CA1" w:rsidP="00086DB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pict>
          <v:shape id="_x0000_s1037" type="#_x0000_t75" style="position:absolute;left:0;text-align:left;margin-left:164.65pt;margin-top:0;width:153.65pt;height:450.25pt;z-index:251737088;mso-position-horizontal:absolute;mso-position-horizontal-relative:text;mso-position-vertical:center;mso-position-vertical-relative:text;mso-width-relative:page;mso-height-relative:page">
            <v:imagedata r:id="rId16" o:title="GlavDig"/>
            <w10:wrap type="topAndBottom"/>
          </v:shape>
        </w:pict>
      </w:r>
    </w:p>
    <w:p w:rsidR="00086DB2" w:rsidRPr="0018007F" w:rsidRDefault="00086DB2" w:rsidP="00086DB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</w:p>
    <w:p w:rsidR="00086DB2" w:rsidRPr="0018007F" w:rsidRDefault="00086DB2" w:rsidP="00086DB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</w:p>
    <w:p w:rsidR="00086DB2" w:rsidRPr="0018007F" w:rsidRDefault="00086DB2" w:rsidP="00086DB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</w:p>
    <w:p w:rsidR="00086DB2" w:rsidRPr="0018007F" w:rsidRDefault="00086DB2" w:rsidP="00086DB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</w:p>
    <w:p w:rsidR="00086DB2" w:rsidRPr="0018007F" w:rsidRDefault="00086DB2" w:rsidP="00086DB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</w:p>
    <w:p w:rsidR="00086DB2" w:rsidRPr="0018007F" w:rsidRDefault="00086DB2" w:rsidP="00086DB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</w:p>
    <w:p w:rsidR="00086DB2" w:rsidRPr="0018007F" w:rsidRDefault="00086DB2" w:rsidP="00086DB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</w:p>
    <w:p w:rsidR="00086DB2" w:rsidRPr="0018007F" w:rsidRDefault="00086DB2" w:rsidP="00086DB2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u w:val="single"/>
        </w:rPr>
      </w:pPr>
    </w:p>
    <w:p w:rsidR="00086DB2" w:rsidRPr="0018007F" w:rsidRDefault="00D214ED" w:rsidP="00086DB2">
      <w:pPr>
        <w:spacing w:line="240" w:lineRule="auto"/>
        <w:jc w:val="center"/>
        <w:rPr>
          <w:rFonts w:ascii="Times New Roman" w:hAnsi="Times New Roman" w:cs="Times New Roman"/>
          <w:b/>
          <w:i/>
          <w:sz w:val="24"/>
          <w:szCs w:val="24"/>
          <w:u w:val="single"/>
        </w:rPr>
      </w:pPr>
      <w:r w:rsidRPr="0018007F">
        <w:rPr>
          <w:rFonts w:eastAsia="Calibri"/>
          <w:noProof/>
          <w:u w:val="single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DD4526C" wp14:editId="456ACD3B">
                <wp:simplePos x="0" y="0"/>
                <wp:positionH relativeFrom="column">
                  <wp:posOffset>834390</wp:posOffset>
                </wp:positionH>
                <wp:positionV relativeFrom="paragraph">
                  <wp:posOffset>293066</wp:posOffset>
                </wp:positionV>
                <wp:extent cx="752475" cy="323850"/>
                <wp:effectExtent l="0" t="0" r="28575" b="19050"/>
                <wp:wrapNone/>
                <wp:docPr id="40" name="Скругленный прямоугольник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32385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71FA0" w:rsidRPr="00BC0FF2" w:rsidRDefault="00571FA0" w:rsidP="00D214ED">
                            <w:pPr>
                              <w:jc w:val="center"/>
                            </w:pPr>
                            <w:r>
                              <w:rPr>
                                <w:color w:val="000000" w:themeColor="text1"/>
                              </w:rPr>
                              <w:t>Начало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D4526C" id="Скругленный прямоугольник 40" o:spid="_x0000_s1049" style="position:absolute;left:0;text-align:left;margin-left:65.7pt;margin-top:23.1pt;width:59.25pt;height:25.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" filled="f" strokecolor="black [3213]" strokeweight=".25pt">
                <v:textbox>
                  <w:txbxContent>
                    <w:p w:rsidR="00571FA0" w:rsidRPr="00BC0FF2" w:rsidRDefault="00571FA0" w:rsidP="00D214ED">
                      <w:pPr>
                        <w:jc w:val="center"/>
                      </w:pPr>
                      <w:r>
                        <w:rPr>
                          <w:color w:val="000000" w:themeColor="text1"/>
                        </w:rPr>
                        <w:t>Начало</w:t>
                      </w:r>
                    </w:p>
                  </w:txbxContent>
                </v:textbox>
              </v:roundrect>
            </w:pict>
          </mc:Fallback>
        </mc:AlternateContent>
      </w:r>
      <w:r w:rsidR="00547CA1">
        <w:rPr>
          <w:noProof/>
        </w:rPr>
        <w:pict>
          <v:shape id="_x0000_s1038" type="#_x0000_t75" style="position:absolute;left:0;text-align:left;margin-left:4.55pt;margin-top:59.45pt;width:165.5pt;height:554.5pt;z-index:251739136;mso-position-horizontal-relative:text;mso-position-vertical-relative:text;mso-width-relative:page;mso-height-relative:page">
            <v:imagedata r:id="rId17" o:title="Zeidel"/>
            <w10:wrap type="topAndBottom"/>
          </v:shape>
        </w:pict>
      </w:r>
      <w:r w:rsidR="00086DB2" w:rsidRPr="0018007F">
        <w:rPr>
          <w:rFonts w:ascii="Times New Roman" w:hAnsi="Times New Roman" w:cs="Times New Roman"/>
          <w:b/>
          <w:i/>
          <w:sz w:val="24"/>
          <w:szCs w:val="24"/>
          <w:u w:val="single"/>
        </w:rPr>
        <w:t>ZeidelMethod ()</w:t>
      </w:r>
    </w:p>
    <w:p w:rsidR="00086DB2" w:rsidRPr="0018007F" w:rsidRDefault="00CC5F02" w:rsidP="00086DB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8007F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45720" distB="45720" distL="114300" distR="114300" simplePos="0" relativeHeight="251807744" behindDoc="0" locked="0" layoutInCell="1" allowOverlap="1" wp14:anchorId="2D501BAA" wp14:editId="75420A51">
                <wp:simplePos x="0" y="0"/>
                <wp:positionH relativeFrom="margin">
                  <wp:posOffset>2212340</wp:posOffset>
                </wp:positionH>
                <wp:positionV relativeFrom="paragraph">
                  <wp:posOffset>3892550</wp:posOffset>
                </wp:positionV>
                <wp:extent cx="2312035" cy="316865"/>
                <wp:effectExtent l="0" t="0" r="0" b="0"/>
                <wp:wrapSquare wrapText="bothSides"/>
                <wp:docPr id="2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2312035" cy="3168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71FA0" w:rsidRDefault="00571FA0">
                            <w:r>
                              <w:t>Проверка на условия сходимости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501BAA" id="_x0000_s1050" type="#_x0000_t202" style="position:absolute;margin-left:174.2pt;margin-top:306.5pt;width:182.05pt;height:24.95pt;rotation:-90;z-index:251807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" filled="f" stroked="f">
                <v:textbox>
                  <w:txbxContent>
                    <w:p w:rsidR="00571FA0" w:rsidRDefault="00571FA0">
                      <w:r>
                        <w:t>Проверка на условия сходимости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18007F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0192C329" wp14:editId="7655A793">
                <wp:simplePos x="0" y="0"/>
                <wp:positionH relativeFrom="column">
                  <wp:posOffset>3470910</wp:posOffset>
                </wp:positionH>
                <wp:positionV relativeFrom="paragraph">
                  <wp:posOffset>2416175</wp:posOffset>
                </wp:positionV>
                <wp:extent cx="400050" cy="3228975"/>
                <wp:effectExtent l="0" t="0" r="19050" b="28575"/>
                <wp:wrapNone/>
                <wp:docPr id="209" name="Левая фигурная скобка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228975"/>
                        </a:xfrm>
                        <a:prstGeom prst="leftBrace">
                          <a:avLst>
                            <a:gd name="adj1" fmla="val 0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37CF42" id="Левая фигурная скобка 209" o:spid="_x0000_s1026" type="#_x0000_t87" style="position:absolute;margin-left:273.3pt;margin-top:190.25pt;width:31.5pt;height:254.2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" adj="0" strokecolor="black [3040]"/>
            </w:pict>
          </mc:Fallback>
        </mc:AlternateContent>
      </w:r>
      <w:r w:rsidR="0041269D" w:rsidRPr="0018007F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45720" distB="45720" distL="114300" distR="114300" simplePos="0" relativeHeight="251804672" behindDoc="0" locked="0" layoutInCell="1" allowOverlap="1" wp14:anchorId="4F0AAEA2" wp14:editId="67DA685F">
                <wp:simplePos x="0" y="0"/>
                <wp:positionH relativeFrom="column">
                  <wp:posOffset>5252720</wp:posOffset>
                </wp:positionH>
                <wp:positionV relativeFrom="paragraph">
                  <wp:posOffset>1014730</wp:posOffset>
                </wp:positionV>
                <wp:extent cx="2312035" cy="1404620"/>
                <wp:effectExtent l="0" t="0" r="3810" b="0"/>
                <wp:wrapSquare wrapText="bothSides"/>
                <wp:docPr id="20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231203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71FA0" w:rsidRDefault="00571FA0">
                            <w:r>
                              <w:t>Проверка после преобразования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0AAEA2" id="_x0000_s1051" type="#_x0000_t202" style="position:absolute;margin-left:413.6pt;margin-top:79.9pt;width:182.05pt;height:110.6pt;rotation:-90;z-index:251804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" filled="f" stroked="f">
                <v:textbox style="mso-fit-shape-to-text:t">
                  <w:txbxContent>
                    <w:p w:rsidR="00571FA0" w:rsidRDefault="00571FA0">
                      <w:r>
                        <w:t>Проверка после преобразования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1269D" w:rsidRPr="0018007F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40E2F774" wp14:editId="5E3BE90B">
                <wp:simplePos x="0" y="0"/>
                <wp:positionH relativeFrom="column">
                  <wp:posOffset>5423535</wp:posOffset>
                </wp:positionH>
                <wp:positionV relativeFrom="paragraph">
                  <wp:posOffset>1120775</wp:posOffset>
                </wp:positionV>
                <wp:extent cx="323850" cy="1276350"/>
                <wp:effectExtent l="0" t="0" r="19050" b="19050"/>
                <wp:wrapNone/>
                <wp:docPr id="207" name="Правая фигурная скобка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1276350"/>
                        </a:xfrm>
                        <a:prstGeom prst="rightBrace">
                          <a:avLst>
                            <a:gd name="adj1" fmla="val 0"/>
                            <a:gd name="adj2" fmla="val 47761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4DFE430" id="Правая фигурная скобка 207" o:spid="_x0000_s1026" type="#_x0000_t88" style="position:absolute;margin-left:427.05pt;margin-top:88.25pt;width:25.5pt;height:100.5pt;z-index:251802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" adj="0,10316" strokecolor="black [3040]"/>
            </w:pict>
          </mc:Fallback>
        </mc:AlternateContent>
      </w:r>
      <w:r w:rsidR="0041269D" w:rsidRPr="0018007F">
        <w:rPr>
          <w:rFonts w:ascii="Times New Roman" w:hAnsi="Times New Roman"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45720" distB="45720" distL="114300" distR="114300" simplePos="0" relativeHeight="251801600" behindDoc="0" locked="0" layoutInCell="1" allowOverlap="1" wp14:anchorId="3B6824E9" wp14:editId="255CD749">
                <wp:simplePos x="0" y="0"/>
                <wp:positionH relativeFrom="column">
                  <wp:posOffset>412115</wp:posOffset>
                </wp:positionH>
                <wp:positionV relativeFrom="paragraph">
                  <wp:posOffset>3281680</wp:posOffset>
                </wp:positionV>
                <wp:extent cx="5400675" cy="1404620"/>
                <wp:effectExtent l="0" t="0" r="2540" b="0"/>
                <wp:wrapSquare wrapText="bothSides"/>
                <wp:docPr id="20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54006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71FA0" w:rsidRDefault="00571FA0">
                            <w:r>
                              <w:t>Проверка на доминирующую диагональ, и преобразование к ней если это возможно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B6824E9" id="_x0000_s1052" type="#_x0000_t202" style="position:absolute;margin-left:32.45pt;margin-top:258.4pt;width:425.25pt;height:110.6pt;rotation:-90;z-index:251801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" filled="f" stroked="f">
                <v:textbox style="mso-fit-shape-to-text:t">
                  <w:txbxContent>
                    <w:p w:rsidR="00571FA0" w:rsidRDefault="00571FA0">
                      <w:r>
                        <w:t>Проверка на доминирующую диагональ, и преобразование к ней если это возможно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1269D" w:rsidRPr="0018007F">
        <w:rPr>
          <w:rFonts w:eastAsia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75BBE0C9" wp14:editId="43AB73FC">
                <wp:simplePos x="0" y="0"/>
                <wp:positionH relativeFrom="column">
                  <wp:posOffset>2242185</wp:posOffset>
                </wp:positionH>
                <wp:positionV relativeFrom="paragraph">
                  <wp:posOffset>492125</wp:posOffset>
                </wp:positionV>
                <wp:extent cx="266700" cy="6953250"/>
                <wp:effectExtent l="0" t="0" r="0" b="19050"/>
                <wp:wrapNone/>
                <wp:docPr id="205" name="Правая фигурная скобка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6953250"/>
                        </a:xfrm>
                        <a:prstGeom prst="rightBrace">
                          <a:avLst>
                            <a:gd name="adj1" fmla="val 0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59D7D0C" id="Правая фигурная скобка 205" o:spid="_x0000_s1026" type="#_x0000_t88" style="position:absolute;margin-left:176.55pt;margin-top:38.75pt;width:21pt;height:547.5pt;z-index:251799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" adj="0" strokecolor="black [3040]"/>
            </w:pict>
          </mc:Fallback>
        </mc:AlternateContent>
      </w:r>
      <w:r w:rsidR="001817C5" w:rsidRPr="0018007F">
        <w:rPr>
          <w:rFonts w:eastAsia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38D52DB" wp14:editId="7FB059E5">
                <wp:simplePos x="0" y="0"/>
                <wp:positionH relativeFrom="column">
                  <wp:posOffset>4628087</wp:posOffset>
                </wp:positionH>
                <wp:positionV relativeFrom="paragraph">
                  <wp:posOffset>5474143</wp:posOffset>
                </wp:positionV>
                <wp:extent cx="0" cy="191386"/>
                <wp:effectExtent l="76200" t="0" r="57150" b="56515"/>
                <wp:wrapNone/>
                <wp:docPr id="52" name="Прямая со стрелкой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13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516794" id="Прямая со стрелкой 52" o:spid="_x0000_s1026" type="#_x0000_t32" style="position:absolute;margin-left:364.4pt;margin-top:431.05pt;width:0;height:15.0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" strokecolor="black [3040]">
                <v:stroke endarrow="block"/>
              </v:shape>
            </w:pict>
          </mc:Fallback>
        </mc:AlternateContent>
      </w:r>
      <w:r w:rsidR="001817C5" w:rsidRPr="0018007F">
        <w:rPr>
          <w:rFonts w:eastAsia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B75AB31" wp14:editId="5C353A29">
                <wp:simplePos x="0" y="0"/>
                <wp:positionH relativeFrom="column">
                  <wp:posOffset>4606822</wp:posOffset>
                </wp:positionH>
                <wp:positionV relativeFrom="paragraph">
                  <wp:posOffset>850221</wp:posOffset>
                </wp:positionV>
                <wp:extent cx="0" cy="200778"/>
                <wp:effectExtent l="76200" t="0" r="57150" b="66040"/>
                <wp:wrapNone/>
                <wp:docPr id="51" name="Прямая со стрелкой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7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B392E0" id="Прямая со стрелкой 51" o:spid="_x0000_s1026" type="#_x0000_t32" style="position:absolute;margin-left:362.75pt;margin-top:66.95pt;width:0;height:15.8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" strokecolor="black [3040]">
                <v:stroke endarrow="block"/>
              </v:shape>
            </w:pict>
          </mc:Fallback>
        </mc:AlternateContent>
      </w:r>
      <w:r w:rsidR="001817C5" w:rsidRPr="0018007F">
        <w:rPr>
          <w:rFonts w:eastAsia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1051C0D" wp14:editId="3C11DA71">
                <wp:simplePos x="0" y="0"/>
                <wp:positionH relativeFrom="column">
                  <wp:posOffset>1225668</wp:posOffset>
                </wp:positionH>
                <wp:positionV relativeFrom="paragraph">
                  <wp:posOffset>311593</wp:posOffset>
                </wp:positionV>
                <wp:extent cx="0" cy="229043"/>
                <wp:effectExtent l="76200" t="0" r="57150" b="57150"/>
                <wp:wrapNone/>
                <wp:docPr id="50" name="Прямая со стрелкой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90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19CAFD" id="Прямая со стрелкой 50" o:spid="_x0000_s1026" type="#_x0000_t32" style="position:absolute;margin-left:96.5pt;margin-top:24.55pt;width:0;height:18.0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" strokecolor="black [3040]">
                <v:stroke endarrow="block"/>
              </v:shape>
            </w:pict>
          </mc:Fallback>
        </mc:AlternateContent>
      </w:r>
      <w:r w:rsidR="00D214ED" w:rsidRPr="0018007F">
        <w:rPr>
          <w:rFonts w:eastAsia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3F5F1FA" wp14:editId="5D50C95A">
                <wp:simplePos x="0" y="0"/>
                <wp:positionH relativeFrom="column">
                  <wp:posOffset>4442295</wp:posOffset>
                </wp:positionH>
                <wp:positionV relativeFrom="paragraph">
                  <wp:posOffset>5675078</wp:posOffset>
                </wp:positionV>
                <wp:extent cx="373711" cy="373711"/>
                <wp:effectExtent l="0" t="0" r="26670" b="26670"/>
                <wp:wrapNone/>
                <wp:docPr id="45" name="Овал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711" cy="37371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71FA0" w:rsidRPr="00BC0FF2" w:rsidRDefault="00571FA0" w:rsidP="00D214ED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F5F1FA" id="Овал 45" o:spid="_x0000_s1053" style="position:absolute;margin-left:349.8pt;margin-top:446.85pt;width:29.45pt;height:29.4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" filled="f" strokecolor="black [3213]" strokeweight="2pt">
                <v:textbox>
                  <w:txbxContent>
                    <w:p w:rsidR="00571FA0" w:rsidRPr="00BC0FF2" w:rsidRDefault="00571FA0" w:rsidP="00D214ED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D214ED" w:rsidRPr="0018007F">
        <w:rPr>
          <w:rFonts w:eastAsia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F49711C" wp14:editId="3F854332">
                <wp:simplePos x="0" y="0"/>
                <wp:positionH relativeFrom="column">
                  <wp:posOffset>4428517</wp:posOffset>
                </wp:positionH>
                <wp:positionV relativeFrom="paragraph">
                  <wp:posOffset>475973</wp:posOffset>
                </wp:positionV>
                <wp:extent cx="373711" cy="373711"/>
                <wp:effectExtent l="0" t="0" r="26670" b="26670"/>
                <wp:wrapNone/>
                <wp:docPr id="41" name="Овал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711" cy="37371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71FA0" w:rsidRPr="00BC0FF2" w:rsidRDefault="00571FA0" w:rsidP="00D214ED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F49711C" id="Овал 41" o:spid="_x0000_s1054" style="position:absolute;margin-left:348.7pt;margin-top:37.5pt;width:29.45pt;height:29.4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" filled="f" strokecolor="black [3213]" strokeweight="2pt">
                <v:textbox>
                  <w:txbxContent>
                    <w:p w:rsidR="00571FA0" w:rsidRPr="00BC0FF2" w:rsidRDefault="00571FA0" w:rsidP="00D214ED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D214ED" w:rsidRPr="0018007F">
        <w:rPr>
          <w:rFonts w:eastAsia="Calibri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66FB119" wp14:editId="35EA076A">
                <wp:simplePos x="0" y="0"/>
                <wp:positionH relativeFrom="column">
                  <wp:posOffset>1039854</wp:posOffset>
                </wp:positionH>
                <wp:positionV relativeFrom="paragraph">
                  <wp:posOffset>7456364</wp:posOffset>
                </wp:positionV>
                <wp:extent cx="373711" cy="373711"/>
                <wp:effectExtent l="0" t="0" r="26670" b="26670"/>
                <wp:wrapNone/>
                <wp:docPr id="44" name="Овал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711" cy="37371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71FA0" w:rsidRPr="00BC0FF2" w:rsidRDefault="00571FA0" w:rsidP="00D214ED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6FB119" id="Овал 44" o:spid="_x0000_s1055" style="position:absolute;margin-left:81.9pt;margin-top:587.1pt;width:29.45pt;height:29.4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" filled="f" strokecolor="black [3213]" strokeweight="2pt">
                <v:textbox>
                  <w:txbxContent>
                    <w:p w:rsidR="00571FA0" w:rsidRPr="00BC0FF2" w:rsidRDefault="00571FA0" w:rsidP="00D214ED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547CA1">
        <w:rPr>
          <w:noProof/>
        </w:rPr>
        <w:pict>
          <v:shape id="_x0000_s1039" type="#_x0000_t75" style="position:absolute;margin-left:290.4pt;margin-top:80.75pt;width:146.15pt;height:355.7pt;z-index:251741184;mso-position-horizontal-relative:text;mso-position-vertical-relative:text;mso-width-relative:page;mso-height-relative:page">
            <v:imagedata r:id="rId18" o:title="Zeidel2"/>
            <w10:wrap type="topAndBottom"/>
          </v:shape>
        </w:pict>
      </w:r>
    </w:p>
    <w:p w:rsidR="00F22C99" w:rsidRPr="0018007F" w:rsidRDefault="00C43747" w:rsidP="00F22C99">
      <w:pPr>
        <w:pStyle w:val="1"/>
        <w:jc w:val="center"/>
        <w:rPr>
          <w:rFonts w:eastAsia="Calibri"/>
          <w:color w:val="auto"/>
        </w:rPr>
      </w:pPr>
      <w:bookmarkStart w:id="4" w:name="_Toc484381814"/>
      <w:bookmarkStart w:id="5" w:name="_Toc484382345"/>
      <w:bookmarkStart w:id="6" w:name="_Toc484430110"/>
      <w:bookmarkStart w:id="7" w:name="_Toc485211996"/>
      <w:bookmarkStart w:id="8" w:name="_Toc485212237"/>
      <w:r w:rsidRPr="0018007F">
        <w:rPr>
          <w:rFonts w:ascii="Times New Roman" w:hAnsi="Times New Roman" w:cs="Times New Roman"/>
          <w:noProof/>
          <w:color w:val="auto"/>
          <w:sz w:val="24"/>
          <w:szCs w:val="24"/>
          <w:lang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813888" behindDoc="0" locked="0" layoutInCell="1" allowOverlap="1" wp14:anchorId="6E2B46BF" wp14:editId="0D45F40B">
                <wp:simplePos x="0" y="0"/>
                <wp:positionH relativeFrom="margin">
                  <wp:posOffset>4761865</wp:posOffset>
                </wp:positionH>
                <wp:positionV relativeFrom="paragraph">
                  <wp:posOffset>4090035</wp:posOffset>
                </wp:positionV>
                <wp:extent cx="2312035" cy="316865"/>
                <wp:effectExtent l="0" t="0" r="0" b="0"/>
                <wp:wrapSquare wrapText="bothSides"/>
                <wp:docPr id="21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2312035" cy="3168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71FA0" w:rsidRDefault="00571FA0">
                            <w:r>
                              <w:t xml:space="preserve">Вычисление приближений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2B46BF" id="_x0000_s1056" type="#_x0000_t202" style="position:absolute;left:0;text-align:left;margin-left:374.95pt;margin-top:322.05pt;width:182.05pt;height:24.95pt;rotation:-90;z-index:251813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" filled="f" stroked="f">
                <v:textbox>
                  <w:txbxContent>
                    <w:p w:rsidR="00571FA0" w:rsidRDefault="00571FA0">
                      <w:r>
                        <w:t xml:space="preserve">Вычисление приближений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18007F">
        <w:rPr>
          <w:rFonts w:ascii="Times New Roman" w:hAnsi="Times New Roman" w:cs="Times New Roman"/>
          <w:noProof/>
          <w:color w:val="auto"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4FAFF7C7" wp14:editId="2CC16676">
                <wp:simplePos x="0" y="0"/>
                <wp:positionH relativeFrom="column">
                  <wp:posOffset>5575935</wp:posOffset>
                </wp:positionH>
                <wp:positionV relativeFrom="paragraph">
                  <wp:posOffset>1099185</wp:posOffset>
                </wp:positionV>
                <wp:extent cx="247650" cy="6343650"/>
                <wp:effectExtent l="0" t="0" r="0" b="19050"/>
                <wp:wrapNone/>
                <wp:docPr id="213" name="Правая фигурная скобка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6343650"/>
                        </a:xfrm>
                        <a:prstGeom prst="rightBrace">
                          <a:avLst>
                            <a:gd name="adj1" fmla="val 0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A15866" id="Правая фигурная скобка 213" o:spid="_x0000_s1026" type="#_x0000_t88" style="position:absolute;margin-left:439.05pt;margin-top:86.55pt;width:19.5pt;height:499.5pt;z-index:251811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" adj="0" strokecolor="black [3040]"/>
            </w:pict>
          </mc:Fallback>
        </mc:AlternateContent>
      </w:r>
      <w:r w:rsidR="00F72BDC" w:rsidRPr="0018007F">
        <w:rPr>
          <w:rFonts w:ascii="Times New Roman" w:hAnsi="Times New Roman" w:cs="Times New Roman"/>
          <w:noProof/>
          <w:color w:val="auto"/>
          <w:sz w:val="24"/>
          <w:szCs w:val="24"/>
          <w:lang w:eastAsia="ru-RU"/>
        </w:rPr>
        <mc:AlternateContent>
          <mc:Choice Requires="wps">
            <w:drawing>
              <wp:anchor distT="45720" distB="45720" distL="114300" distR="114300" simplePos="0" relativeHeight="251810816" behindDoc="0" locked="0" layoutInCell="1" allowOverlap="1" wp14:anchorId="12847631" wp14:editId="7EB6E78D">
                <wp:simplePos x="0" y="0"/>
                <wp:positionH relativeFrom="margin">
                  <wp:posOffset>1694815</wp:posOffset>
                </wp:positionH>
                <wp:positionV relativeFrom="paragraph">
                  <wp:posOffset>4461510</wp:posOffset>
                </wp:positionV>
                <wp:extent cx="2312035" cy="316865"/>
                <wp:effectExtent l="0" t="0" r="0" b="0"/>
                <wp:wrapSquare wrapText="bothSides"/>
                <wp:docPr id="2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2312035" cy="3168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71FA0" w:rsidRDefault="00571FA0">
                            <w:r>
                              <w:t>Проверка на условия сходимости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847631" id="_x0000_s1057" type="#_x0000_t202" style="position:absolute;left:0;text-align:left;margin-left:133.45pt;margin-top:351.3pt;width:182.05pt;height:24.95pt;rotation:-90;z-index:2518108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" filled="f" stroked="f">
                <v:textbox>
                  <w:txbxContent>
                    <w:p w:rsidR="00571FA0" w:rsidRDefault="00571FA0">
                      <w:r>
                        <w:t>Проверка на условия сходимости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72BDC" w:rsidRPr="0018007F">
        <w:rPr>
          <w:rFonts w:eastAsia="Calibri"/>
          <w:noProof/>
          <w:color w:val="auto"/>
          <w:u w:val="single"/>
          <w:lang w:eastAsia="ru-RU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49DDFD70" wp14:editId="64509D35">
                <wp:simplePos x="0" y="0"/>
                <wp:positionH relativeFrom="column">
                  <wp:posOffset>2366010</wp:posOffset>
                </wp:positionH>
                <wp:positionV relativeFrom="paragraph">
                  <wp:posOffset>-5715</wp:posOffset>
                </wp:positionV>
                <wp:extent cx="485775" cy="9248775"/>
                <wp:effectExtent l="0" t="0" r="0" b="28575"/>
                <wp:wrapNone/>
                <wp:docPr id="211" name="Правая фигурная скобка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9248775"/>
                        </a:xfrm>
                        <a:prstGeom prst="rightBrace">
                          <a:avLst>
                            <a:gd name="adj1" fmla="val 0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A5DC91" id="Правая фигурная скобка 211" o:spid="_x0000_s1026" type="#_x0000_t88" style="position:absolute;margin-left:186.3pt;margin-top:-.45pt;width:38.25pt;height:728.25pt;z-index:251808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" adj="0" strokecolor="black [3040]"/>
            </w:pict>
          </mc:Fallback>
        </mc:AlternateContent>
      </w:r>
      <w:r w:rsidR="001817C5" w:rsidRPr="0018007F">
        <w:rPr>
          <w:rFonts w:eastAsia="Calibri"/>
          <w:noProof/>
          <w:color w:val="auto"/>
          <w:u w:val="single"/>
          <w:lang w:eastAsia="ru-RU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03ABED33" wp14:editId="75B76310">
                <wp:simplePos x="0" y="0"/>
                <wp:positionH relativeFrom="column">
                  <wp:posOffset>4787575</wp:posOffset>
                </wp:positionH>
                <wp:positionV relativeFrom="paragraph">
                  <wp:posOffset>8806682</wp:posOffset>
                </wp:positionV>
                <wp:extent cx="0" cy="148856"/>
                <wp:effectExtent l="76200" t="0" r="57150" b="60960"/>
                <wp:wrapNone/>
                <wp:docPr id="55" name="Прямая со стрелкой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88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023E03" id="Прямая со стрелкой 55" o:spid="_x0000_s1026" type="#_x0000_t32" style="position:absolute;margin-left:376.95pt;margin-top:693.45pt;width:0;height:11.7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" strokecolor="black [3040]">
                <v:stroke endarrow="block"/>
              </v:shape>
            </w:pict>
          </mc:Fallback>
        </mc:AlternateContent>
      </w:r>
      <w:r w:rsidR="001817C5" w:rsidRPr="0018007F">
        <w:rPr>
          <w:rFonts w:eastAsia="Calibri"/>
          <w:noProof/>
          <w:color w:val="auto"/>
          <w:u w:val="single"/>
          <w:lang w:eastAsia="ru-RU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7605D18" wp14:editId="66E013FE">
                <wp:simplePos x="0" y="0"/>
                <wp:positionH relativeFrom="column">
                  <wp:posOffset>4798208</wp:posOffset>
                </wp:positionH>
                <wp:positionV relativeFrom="paragraph">
                  <wp:posOffset>801606</wp:posOffset>
                </wp:positionV>
                <wp:extent cx="0" cy="307104"/>
                <wp:effectExtent l="76200" t="0" r="57150" b="55245"/>
                <wp:wrapNone/>
                <wp:docPr id="54" name="Прямая со стрелкой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71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8BA1AD" id="Прямая со стрелкой 54" o:spid="_x0000_s1026" type="#_x0000_t32" style="position:absolute;margin-left:377.8pt;margin-top:63.1pt;width:0;height:24.2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" strokecolor="black [3040]">
                <v:stroke endarrow="block"/>
              </v:shape>
            </w:pict>
          </mc:Fallback>
        </mc:AlternateContent>
      </w:r>
      <w:r w:rsidR="001817C5" w:rsidRPr="0018007F">
        <w:rPr>
          <w:rFonts w:eastAsia="Calibri"/>
          <w:noProof/>
          <w:color w:val="auto"/>
          <w:u w:val="single"/>
          <w:lang w:eastAsia="ru-RU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3D6BF2E8" wp14:editId="71527CE1">
                <wp:simplePos x="0" y="0"/>
                <wp:positionH relativeFrom="column">
                  <wp:posOffset>1353259</wp:posOffset>
                </wp:positionH>
                <wp:positionV relativeFrom="paragraph">
                  <wp:posOffset>-123426</wp:posOffset>
                </wp:positionV>
                <wp:extent cx="0" cy="190145"/>
                <wp:effectExtent l="76200" t="0" r="57150" b="57785"/>
                <wp:wrapNone/>
                <wp:docPr id="53" name="Прямая со стрелкой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1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CEAD4E" id="Прямая со стрелкой 53" o:spid="_x0000_s1026" type="#_x0000_t32" style="position:absolute;margin-left:106.55pt;margin-top:-9.7pt;width:0;height:14.9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" strokecolor="black [3040]">
                <v:stroke endarrow="block"/>
              </v:shape>
            </w:pict>
          </mc:Fallback>
        </mc:AlternateContent>
      </w:r>
      <w:r w:rsidR="00D214ED" w:rsidRPr="0018007F">
        <w:rPr>
          <w:rFonts w:eastAsia="Calibri"/>
          <w:noProof/>
          <w:color w:val="auto"/>
          <w:u w:val="single"/>
          <w:lang w:eastAsia="ru-RU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48DB256" wp14:editId="4AFF449D">
                <wp:simplePos x="0" y="0"/>
                <wp:positionH relativeFrom="column">
                  <wp:posOffset>4415680</wp:posOffset>
                </wp:positionH>
                <wp:positionV relativeFrom="paragraph">
                  <wp:posOffset>8946680</wp:posOffset>
                </wp:positionV>
                <wp:extent cx="752475" cy="323850"/>
                <wp:effectExtent l="0" t="0" r="28575" b="19050"/>
                <wp:wrapNone/>
                <wp:docPr id="49" name="Скругленный прямоугольник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32385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71FA0" w:rsidRPr="00BC0FF2" w:rsidRDefault="00571FA0" w:rsidP="00D214ED">
                            <w:pPr>
                              <w:jc w:val="center"/>
                            </w:pPr>
                            <w:r>
                              <w:rPr>
                                <w:color w:val="000000" w:themeColor="text1"/>
                              </w:rPr>
                              <w:t>Конец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8DB256" id="Скругленный прямоугольник 49" o:spid="_x0000_s1058" style="position:absolute;left:0;text-align:left;margin-left:347.7pt;margin-top:704.45pt;width:59.25pt;height:25.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" filled="f" strokecolor="black [3213]" strokeweight=".25pt">
                <v:textbox>
                  <w:txbxContent>
                    <w:p w:rsidR="00571FA0" w:rsidRPr="00BC0FF2" w:rsidRDefault="00571FA0" w:rsidP="00D214ED">
                      <w:pPr>
                        <w:jc w:val="center"/>
                      </w:pPr>
                      <w:r>
                        <w:rPr>
                          <w:color w:val="000000" w:themeColor="text1"/>
                        </w:rPr>
                        <w:t>Конец</w:t>
                      </w:r>
                    </w:p>
                  </w:txbxContent>
                </v:textbox>
              </v:roundrect>
            </w:pict>
          </mc:Fallback>
        </mc:AlternateContent>
      </w:r>
      <w:r w:rsidR="00D214ED" w:rsidRPr="0018007F">
        <w:rPr>
          <w:rFonts w:eastAsia="Calibri"/>
          <w:noProof/>
          <w:color w:val="auto"/>
          <w:lang w:eastAsia="ru-RU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DF81DCB" wp14:editId="729BB7A8">
                <wp:simplePos x="0" y="0"/>
                <wp:positionH relativeFrom="column">
                  <wp:posOffset>4596213</wp:posOffset>
                </wp:positionH>
                <wp:positionV relativeFrom="paragraph">
                  <wp:posOffset>423572</wp:posOffset>
                </wp:positionV>
                <wp:extent cx="373711" cy="373711"/>
                <wp:effectExtent l="0" t="0" r="26670" b="26670"/>
                <wp:wrapNone/>
                <wp:docPr id="48" name="Овал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711" cy="37371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71FA0" w:rsidRPr="00BC0FF2" w:rsidRDefault="00571FA0" w:rsidP="00D214ED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F81DCB" id="Овал 48" o:spid="_x0000_s1059" style="position:absolute;left:0;text-align:left;margin-left:361.9pt;margin-top:33.35pt;width:29.45pt;height:29.4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" filled="f" strokecolor="black [3213]" strokeweight="2pt">
                <v:textbox>
                  <w:txbxContent>
                    <w:p w:rsidR="00571FA0" w:rsidRPr="00BC0FF2" w:rsidRDefault="00571FA0" w:rsidP="00D214ED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D214ED" w:rsidRPr="0018007F">
        <w:rPr>
          <w:rFonts w:eastAsia="Calibri"/>
          <w:noProof/>
          <w:color w:val="auto"/>
          <w:lang w:eastAsia="ru-RU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AE189BD" wp14:editId="196DEC1B">
                <wp:simplePos x="0" y="0"/>
                <wp:positionH relativeFrom="column">
                  <wp:posOffset>1181597</wp:posOffset>
                </wp:positionH>
                <wp:positionV relativeFrom="paragraph">
                  <wp:posOffset>9222934</wp:posOffset>
                </wp:positionV>
                <wp:extent cx="373711" cy="373711"/>
                <wp:effectExtent l="0" t="0" r="26670" b="26670"/>
                <wp:wrapNone/>
                <wp:docPr id="47" name="Овал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711" cy="37371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71FA0" w:rsidRPr="00BC0FF2" w:rsidRDefault="00571FA0" w:rsidP="00D214ED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E189BD" id="Овал 47" o:spid="_x0000_s1060" style="position:absolute;left:0;text-align:left;margin-left:93.05pt;margin-top:726.2pt;width:29.45pt;height:29.4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" filled="f" strokecolor="black [3213]" strokeweight="2pt">
                <v:textbox>
                  <w:txbxContent>
                    <w:p w:rsidR="00571FA0" w:rsidRPr="00BC0FF2" w:rsidRDefault="00571FA0" w:rsidP="00D214ED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D214ED" w:rsidRPr="0018007F">
        <w:rPr>
          <w:rFonts w:eastAsia="Calibri"/>
          <w:noProof/>
          <w:color w:val="auto"/>
          <w:lang w:eastAsia="ru-RU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907967C" wp14:editId="2324E240">
                <wp:simplePos x="0" y="0"/>
                <wp:positionH relativeFrom="column">
                  <wp:posOffset>1173011</wp:posOffset>
                </wp:positionH>
                <wp:positionV relativeFrom="paragraph">
                  <wp:posOffset>-495549</wp:posOffset>
                </wp:positionV>
                <wp:extent cx="373711" cy="373711"/>
                <wp:effectExtent l="0" t="0" r="26670" b="26670"/>
                <wp:wrapNone/>
                <wp:docPr id="46" name="Овал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711" cy="37371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71FA0" w:rsidRPr="00BC0FF2" w:rsidRDefault="00571FA0" w:rsidP="00D214ED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07967C" id="Овал 46" o:spid="_x0000_s1061" style="position:absolute;left:0;text-align:left;margin-left:92.35pt;margin-top:-39pt;width:29.45pt;height:29.4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" filled="f" strokecolor="black [3213]" strokeweight="2pt">
                <v:textbox>
                  <w:txbxContent>
                    <w:p w:rsidR="00571FA0" w:rsidRPr="00BC0FF2" w:rsidRDefault="00571FA0" w:rsidP="00D214ED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547CA1">
        <w:rPr>
          <w:noProof/>
          <w:color w:val="auto"/>
        </w:rPr>
        <w:pict>
          <v:shape id="_x0000_s1041" type="#_x0000_t75" style="position:absolute;left:0;text-align:left;margin-left:311.9pt;margin-top:83pt;width:127.9pt;height:619pt;z-index:251745280;mso-position-horizontal-relative:text;mso-position-vertical-relative:text;mso-width-relative:page;mso-height-relative:page">
            <v:imagedata r:id="rId19" o:title="Zeidel4"/>
            <w10:wrap type="topAndBottom"/>
          </v:shape>
        </w:pict>
      </w:r>
      <w:r w:rsidR="00547CA1">
        <w:rPr>
          <w:noProof/>
          <w:color w:val="auto"/>
        </w:rPr>
        <w:pict>
          <v:shape id="_x0000_s1040" type="#_x0000_t75" style="position:absolute;left:0;text-align:left;margin-left:.25pt;margin-top:0;width:197.75pt;height:728.6pt;z-index:251743232;mso-position-horizontal-relative:text;mso-position-vertical-relative:text;mso-width-relative:page;mso-height-relative:page">
            <v:imagedata r:id="rId20" o:title="Zeidel3"/>
            <w10:wrap type="topAndBottom"/>
          </v:shape>
        </w:pict>
      </w:r>
      <w:bookmarkEnd w:id="4"/>
      <w:bookmarkEnd w:id="5"/>
      <w:bookmarkEnd w:id="6"/>
      <w:bookmarkEnd w:id="7"/>
      <w:bookmarkEnd w:id="8"/>
    </w:p>
    <w:p w:rsidR="00571FA0" w:rsidRDefault="00571FA0" w:rsidP="00F22C99">
      <w:pPr>
        <w:pStyle w:val="1"/>
        <w:jc w:val="center"/>
        <w:rPr>
          <w:rFonts w:eastAsia="Calibri"/>
          <w:color w:val="4F81BD" w:themeColor="accent1"/>
        </w:rPr>
      </w:pPr>
      <w:bookmarkStart w:id="9" w:name="_Toc485212238"/>
      <w:bookmarkStart w:id="10" w:name="_GoBack"/>
      <w:bookmarkEnd w:id="10"/>
      <w:r>
        <w:rPr>
          <w:rFonts w:eastAsia="Calibri"/>
          <w:color w:val="4F81BD" w:themeColor="accent1"/>
        </w:rPr>
        <w:lastRenderedPageBreak/>
        <w:t>Описание подпрограмм</w:t>
      </w:r>
      <w:bookmarkEnd w:id="9"/>
    </w:p>
    <w:p w:rsidR="00571FA0" w:rsidRDefault="00571FA0" w:rsidP="00571FA0">
      <w:pPr>
        <w:pStyle w:val="a7"/>
        <w:numPr>
          <w:ilvl w:val="0"/>
          <w:numId w:val="1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Функция </w:t>
      </w:r>
      <w:r w:rsidRPr="00571FA0">
        <w:rPr>
          <w:rFonts w:ascii="Times New Roman" w:hAnsi="Times New Roman" w:cs="Times New Roman"/>
          <w:b/>
          <w:sz w:val="24"/>
          <w:szCs w:val="24"/>
        </w:rPr>
        <w:t>visibleEps()</w:t>
      </w:r>
    </w:p>
    <w:p w:rsidR="00571FA0" w:rsidRDefault="00571FA0" w:rsidP="00571FA0">
      <w:pPr>
        <w:pStyle w:val="a7"/>
        <w:numPr>
          <w:ilvl w:val="1"/>
          <w:numId w:val="1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Назначение. </w:t>
      </w:r>
      <w:r w:rsidRPr="00C878FB">
        <w:rPr>
          <w:rFonts w:ascii="Times New Roman" w:hAnsi="Times New Roman" w:cs="Times New Roman"/>
          <w:sz w:val="24"/>
          <w:szCs w:val="24"/>
        </w:rPr>
        <w:t>Скрывает\показывает поле точности</w:t>
      </w:r>
    </w:p>
    <w:p w:rsidR="00571FA0" w:rsidRDefault="00571FA0" w:rsidP="00571FA0">
      <w:pPr>
        <w:pStyle w:val="a7"/>
        <w:numPr>
          <w:ilvl w:val="1"/>
          <w:numId w:val="1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Параметров нет.</w:t>
      </w:r>
    </w:p>
    <w:p w:rsidR="00571FA0" w:rsidRDefault="00571FA0" w:rsidP="00571FA0">
      <w:pPr>
        <w:pStyle w:val="a7"/>
        <w:numPr>
          <w:ilvl w:val="0"/>
          <w:numId w:val="1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Функция </w:t>
      </w:r>
      <w:r w:rsidRPr="00571FA0">
        <w:rPr>
          <w:rFonts w:ascii="Times New Roman" w:hAnsi="Times New Roman" w:cs="Times New Roman"/>
          <w:b/>
          <w:sz w:val="24"/>
          <w:szCs w:val="24"/>
        </w:rPr>
        <w:t>methods()</w:t>
      </w:r>
    </w:p>
    <w:p w:rsidR="00571FA0" w:rsidRDefault="00571FA0" w:rsidP="00571FA0">
      <w:pPr>
        <w:pStyle w:val="a7"/>
        <w:numPr>
          <w:ilvl w:val="1"/>
          <w:numId w:val="1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Назначение. </w:t>
      </w:r>
      <w:r w:rsidRPr="00C878FB">
        <w:rPr>
          <w:rFonts w:ascii="Times New Roman" w:hAnsi="Times New Roman" w:cs="Times New Roman"/>
          <w:sz w:val="24"/>
          <w:szCs w:val="24"/>
        </w:rPr>
        <w:t>Считывает и активирует выбранные метод решения</w:t>
      </w:r>
    </w:p>
    <w:p w:rsidR="00571FA0" w:rsidRDefault="00571FA0" w:rsidP="00571FA0">
      <w:pPr>
        <w:pStyle w:val="a7"/>
        <w:numPr>
          <w:ilvl w:val="1"/>
          <w:numId w:val="1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Параметров нет.</w:t>
      </w:r>
    </w:p>
    <w:p w:rsidR="0071602C" w:rsidRDefault="0071602C" w:rsidP="0071602C">
      <w:pPr>
        <w:pStyle w:val="a7"/>
        <w:numPr>
          <w:ilvl w:val="0"/>
          <w:numId w:val="1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Функция </w:t>
      </w:r>
      <w:r w:rsidRPr="0071602C">
        <w:rPr>
          <w:rFonts w:ascii="Times New Roman" w:hAnsi="Times New Roman" w:cs="Times New Roman"/>
          <w:b/>
          <w:sz w:val="24"/>
          <w:szCs w:val="24"/>
        </w:rPr>
        <w:t>mathMatrix()</w:t>
      </w:r>
    </w:p>
    <w:p w:rsidR="0071602C" w:rsidRDefault="0071602C" w:rsidP="0071602C">
      <w:pPr>
        <w:pStyle w:val="a7"/>
        <w:numPr>
          <w:ilvl w:val="1"/>
          <w:numId w:val="1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Назначение. </w:t>
      </w:r>
      <w:r w:rsidRPr="00C878FB">
        <w:rPr>
          <w:rFonts w:ascii="Times New Roman" w:hAnsi="Times New Roman" w:cs="Times New Roman"/>
          <w:sz w:val="24"/>
          <w:szCs w:val="24"/>
        </w:rPr>
        <w:t>Считывание введенных данных</w:t>
      </w:r>
    </w:p>
    <w:p w:rsidR="0071602C" w:rsidRDefault="0071602C" w:rsidP="0071602C">
      <w:pPr>
        <w:pStyle w:val="a7"/>
        <w:numPr>
          <w:ilvl w:val="1"/>
          <w:numId w:val="1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Параметров нет.</w:t>
      </w:r>
    </w:p>
    <w:p w:rsidR="0071602C" w:rsidRDefault="0071602C" w:rsidP="0071602C">
      <w:pPr>
        <w:pStyle w:val="a7"/>
        <w:numPr>
          <w:ilvl w:val="0"/>
          <w:numId w:val="1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Функция </w:t>
      </w:r>
      <w:r w:rsidRPr="0071602C">
        <w:rPr>
          <w:rFonts w:ascii="Times New Roman" w:hAnsi="Times New Roman" w:cs="Times New Roman"/>
          <w:b/>
          <w:sz w:val="24"/>
          <w:szCs w:val="24"/>
        </w:rPr>
        <w:t>readKol()</w:t>
      </w:r>
    </w:p>
    <w:p w:rsidR="0071602C" w:rsidRDefault="0071602C" w:rsidP="0071602C">
      <w:pPr>
        <w:pStyle w:val="a7"/>
        <w:numPr>
          <w:ilvl w:val="1"/>
          <w:numId w:val="1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Назначение. </w:t>
      </w:r>
      <w:r w:rsidRPr="00C878FB">
        <w:rPr>
          <w:rFonts w:ascii="Times New Roman" w:hAnsi="Times New Roman" w:cs="Times New Roman"/>
          <w:sz w:val="24"/>
          <w:szCs w:val="24"/>
        </w:rPr>
        <w:t>Строит таблицу для ввода данных</w:t>
      </w:r>
    </w:p>
    <w:p w:rsidR="0071602C" w:rsidRDefault="0071602C" w:rsidP="0071602C">
      <w:pPr>
        <w:pStyle w:val="a7"/>
        <w:numPr>
          <w:ilvl w:val="1"/>
          <w:numId w:val="1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Параметров нет.</w:t>
      </w:r>
    </w:p>
    <w:p w:rsidR="0071602C" w:rsidRDefault="0071602C" w:rsidP="0071602C">
      <w:pPr>
        <w:pStyle w:val="a7"/>
        <w:numPr>
          <w:ilvl w:val="0"/>
          <w:numId w:val="1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Функция </w:t>
      </w:r>
      <w:r w:rsidRPr="0071602C">
        <w:rPr>
          <w:rFonts w:ascii="Times New Roman" w:hAnsi="Times New Roman" w:cs="Times New Roman"/>
          <w:b/>
          <w:sz w:val="24"/>
          <w:szCs w:val="24"/>
        </w:rPr>
        <w:t>lockerWR(kol)</w:t>
      </w:r>
    </w:p>
    <w:p w:rsidR="0071602C" w:rsidRDefault="0071602C" w:rsidP="0071602C">
      <w:pPr>
        <w:pStyle w:val="a7"/>
        <w:numPr>
          <w:ilvl w:val="1"/>
          <w:numId w:val="1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Назначение. </w:t>
      </w:r>
      <w:r w:rsidRPr="00C878FB">
        <w:rPr>
          <w:rFonts w:ascii="Times New Roman" w:hAnsi="Times New Roman" w:cs="Times New Roman"/>
          <w:sz w:val="24"/>
          <w:szCs w:val="24"/>
        </w:rPr>
        <w:t>Ограничивает пользователю ввод (кроме цифр, \. -)</w:t>
      </w:r>
    </w:p>
    <w:p w:rsidR="0071602C" w:rsidRDefault="0071602C" w:rsidP="0071602C">
      <w:pPr>
        <w:pStyle w:val="a7"/>
        <w:numPr>
          <w:ilvl w:val="1"/>
          <w:numId w:val="1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Параметры</w:t>
      </w:r>
    </w:p>
    <w:p w:rsidR="0071602C" w:rsidRPr="00C878FB" w:rsidRDefault="0071602C" w:rsidP="0071602C">
      <w:pPr>
        <w:pStyle w:val="a7"/>
        <w:numPr>
          <w:ilvl w:val="2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C878FB">
        <w:rPr>
          <w:rFonts w:ascii="Times New Roman" w:hAnsi="Times New Roman" w:cs="Times New Roman"/>
          <w:sz w:val="24"/>
          <w:szCs w:val="24"/>
          <w:lang w:val="en-US"/>
        </w:rPr>
        <w:t xml:space="preserve"> kol – </w:t>
      </w:r>
      <w:r w:rsidRPr="00C878FB">
        <w:rPr>
          <w:rFonts w:ascii="Times New Roman" w:hAnsi="Times New Roman" w:cs="Times New Roman"/>
          <w:sz w:val="24"/>
          <w:szCs w:val="24"/>
        </w:rPr>
        <w:t>количество уравнений</w:t>
      </w:r>
    </w:p>
    <w:p w:rsidR="0071602C" w:rsidRDefault="0071602C" w:rsidP="0071602C">
      <w:pPr>
        <w:pStyle w:val="a7"/>
        <w:numPr>
          <w:ilvl w:val="0"/>
          <w:numId w:val="1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Функция </w:t>
      </w:r>
      <w:r w:rsidRPr="0071602C">
        <w:rPr>
          <w:rFonts w:ascii="Times New Roman" w:hAnsi="Times New Roman" w:cs="Times New Roman"/>
          <w:b/>
          <w:sz w:val="24"/>
          <w:szCs w:val="24"/>
        </w:rPr>
        <w:t>keyJump(evt, ob)</w:t>
      </w:r>
    </w:p>
    <w:p w:rsidR="0071602C" w:rsidRDefault="00C878FB" w:rsidP="00C878FB">
      <w:pPr>
        <w:pStyle w:val="a7"/>
        <w:numPr>
          <w:ilvl w:val="1"/>
          <w:numId w:val="1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Назначение. </w:t>
      </w:r>
      <w:r w:rsidRPr="00C878FB">
        <w:rPr>
          <w:rFonts w:ascii="Times New Roman" w:hAnsi="Times New Roman" w:cs="Times New Roman"/>
          <w:sz w:val="24"/>
          <w:szCs w:val="24"/>
        </w:rPr>
        <w:t>Переключение между полями ввода</w:t>
      </w:r>
    </w:p>
    <w:p w:rsidR="00C878FB" w:rsidRDefault="00C878FB" w:rsidP="00C878FB">
      <w:pPr>
        <w:pStyle w:val="a7"/>
        <w:numPr>
          <w:ilvl w:val="1"/>
          <w:numId w:val="1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Параметры</w:t>
      </w:r>
    </w:p>
    <w:p w:rsidR="00C878FB" w:rsidRPr="00C878FB" w:rsidRDefault="00C878FB" w:rsidP="00C878FB">
      <w:pPr>
        <w:pStyle w:val="a7"/>
        <w:numPr>
          <w:ilvl w:val="2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C878FB">
        <w:rPr>
          <w:rFonts w:ascii="Times New Roman" w:hAnsi="Times New Roman" w:cs="Times New Roman"/>
          <w:sz w:val="24"/>
          <w:szCs w:val="24"/>
          <w:lang w:val="en-US"/>
        </w:rPr>
        <w:t xml:space="preserve">evt – </w:t>
      </w:r>
      <w:r w:rsidRPr="00C878FB">
        <w:rPr>
          <w:rFonts w:ascii="Times New Roman" w:hAnsi="Times New Roman" w:cs="Times New Roman"/>
          <w:sz w:val="24"/>
          <w:szCs w:val="24"/>
        </w:rPr>
        <w:t>нажатие клавиатуры</w:t>
      </w:r>
    </w:p>
    <w:p w:rsidR="00C878FB" w:rsidRPr="00C878FB" w:rsidRDefault="00C878FB" w:rsidP="00C878FB">
      <w:pPr>
        <w:pStyle w:val="a7"/>
        <w:numPr>
          <w:ilvl w:val="2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C878FB">
        <w:rPr>
          <w:rFonts w:ascii="Times New Roman" w:hAnsi="Times New Roman" w:cs="Times New Roman"/>
          <w:sz w:val="24"/>
          <w:szCs w:val="24"/>
          <w:lang w:val="en-US"/>
        </w:rPr>
        <w:t xml:space="preserve">ob - </w:t>
      </w:r>
      <w:r w:rsidRPr="00C878FB">
        <w:rPr>
          <w:rFonts w:ascii="Times New Roman" w:hAnsi="Times New Roman" w:cs="Times New Roman"/>
          <w:sz w:val="24"/>
          <w:szCs w:val="24"/>
        </w:rPr>
        <w:t>объект</w:t>
      </w:r>
      <w:r w:rsidRPr="00C878F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C878FB" w:rsidRDefault="00C878FB" w:rsidP="00C878FB">
      <w:pPr>
        <w:rPr>
          <w:rFonts w:ascii="Times New Roman" w:hAnsi="Times New Roman" w:cs="Times New Roman"/>
          <w:sz w:val="24"/>
          <w:szCs w:val="24"/>
        </w:rPr>
      </w:pPr>
    </w:p>
    <w:p w:rsidR="00C878FB" w:rsidRDefault="00C878FB" w:rsidP="00C878FB">
      <w:pPr>
        <w:rPr>
          <w:rFonts w:ascii="Times New Roman" w:hAnsi="Times New Roman" w:cs="Times New Roman"/>
          <w:sz w:val="24"/>
          <w:szCs w:val="24"/>
        </w:rPr>
      </w:pPr>
    </w:p>
    <w:p w:rsidR="00C878FB" w:rsidRPr="00C878FB" w:rsidRDefault="00C878FB" w:rsidP="00C878FB">
      <w:pPr>
        <w:rPr>
          <w:rFonts w:ascii="Times New Roman" w:hAnsi="Times New Roman" w:cs="Times New Roman"/>
          <w:sz w:val="24"/>
          <w:szCs w:val="24"/>
        </w:rPr>
      </w:pPr>
    </w:p>
    <w:p w:rsidR="00C37EBC" w:rsidRPr="00725653" w:rsidRDefault="00C37EBC" w:rsidP="00F22C99">
      <w:pPr>
        <w:pStyle w:val="1"/>
        <w:jc w:val="center"/>
        <w:rPr>
          <w:rFonts w:eastAsia="Calibri"/>
          <w:color w:val="4F81BD" w:themeColor="accent1"/>
        </w:rPr>
      </w:pPr>
      <w:bookmarkStart w:id="11" w:name="_Toc485212239"/>
      <w:r w:rsidRPr="00725653">
        <w:rPr>
          <w:rFonts w:eastAsia="Calibri"/>
          <w:color w:val="4F81BD" w:themeColor="accent1"/>
        </w:rPr>
        <w:lastRenderedPageBreak/>
        <w:t>Скриншоты</w:t>
      </w:r>
      <w:bookmarkEnd w:id="11"/>
    </w:p>
    <w:p w:rsidR="00B52504" w:rsidRPr="0018007F" w:rsidRDefault="00B52504" w:rsidP="0064432A">
      <w:pPr>
        <w:jc w:val="both"/>
        <w:rPr>
          <w:rFonts w:ascii="Times New Roman" w:hAnsi="Times New Roman" w:cs="Times New Roman"/>
          <w:sz w:val="24"/>
          <w:szCs w:val="24"/>
        </w:rPr>
      </w:pPr>
      <w:r w:rsidRPr="0018007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9086480" wp14:editId="320465A2">
                <wp:simplePos x="0" y="0"/>
                <wp:positionH relativeFrom="margin">
                  <wp:posOffset>4550410</wp:posOffset>
                </wp:positionH>
                <wp:positionV relativeFrom="paragraph">
                  <wp:posOffset>3987800</wp:posOffset>
                </wp:positionV>
                <wp:extent cx="914400" cy="276225"/>
                <wp:effectExtent l="0" t="0" r="0" b="0"/>
                <wp:wrapTopAndBottom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71FA0" w:rsidRDefault="00571FA0">
                            <w:r>
                              <w:t>Рис.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086480" id="Надпись 7" o:spid="_x0000_s1062" type="#_x0000_t202" style="position:absolute;left:0;text-align:left;margin-left:358.3pt;margin-top:314pt;width:1in;height:21.75pt;z-index:251669504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" filled="f" stroked="f" strokeweight=".5pt">
                <v:textbox>
                  <w:txbxContent>
                    <w:p w:rsidR="00571FA0" w:rsidRDefault="00571FA0">
                      <w:r>
                        <w:t>Рис. 2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18007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DBBB73D" wp14:editId="557192A0">
                <wp:simplePos x="0" y="0"/>
                <wp:positionH relativeFrom="margin">
                  <wp:posOffset>969010</wp:posOffset>
                </wp:positionH>
                <wp:positionV relativeFrom="paragraph">
                  <wp:posOffset>3997325</wp:posOffset>
                </wp:positionV>
                <wp:extent cx="914400" cy="276225"/>
                <wp:effectExtent l="0" t="0" r="0" b="0"/>
                <wp:wrapTopAndBottom/>
                <wp:docPr id="6" name="Надпись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71FA0" w:rsidRDefault="00571FA0">
                            <w:r>
                              <w:t>Рис.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BBB73D" id="Надпись 6" o:spid="_x0000_s1063" type="#_x0000_t202" style="position:absolute;left:0;text-align:left;margin-left:76.3pt;margin-top:314.75pt;width:1in;height:21.75pt;z-index:251667456;visibility:visible;mso-wrap-style:non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" filled="f" stroked="f" strokeweight=".5pt">
                <v:textbox>
                  <w:txbxContent>
                    <w:p w:rsidR="00571FA0" w:rsidRDefault="00571FA0">
                      <w:r>
                        <w:t>Рис. 1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18007F">
        <w:rPr>
          <w:noProof/>
          <w:lang w:eastAsia="ru-RU"/>
        </w:rPr>
        <w:drawing>
          <wp:anchor distT="0" distB="0" distL="114300" distR="114300" simplePos="0" relativeHeight="251665408" behindDoc="0" locked="0" layoutInCell="1" allowOverlap="1" wp14:anchorId="0112DA86" wp14:editId="4B55E45A">
            <wp:simplePos x="0" y="0"/>
            <wp:positionH relativeFrom="column">
              <wp:posOffset>3204210</wp:posOffset>
            </wp:positionH>
            <wp:positionV relativeFrom="paragraph">
              <wp:posOffset>930275</wp:posOffset>
            </wp:positionV>
            <wp:extent cx="3400425" cy="3019425"/>
            <wp:effectExtent l="0" t="0" r="9525" b="9525"/>
            <wp:wrapTopAndBottom/>
            <wp:docPr id="4" name="Рисунок 4" descr="https://pp.userapi.com/c837729/v837729429/3b62f/T4WO1oZUzH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p.userapi.com/c837729/v837729429/3b62f/T4WO1oZUzH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14" t="8582" r="22012" b="3655"/>
                    <a:stretch/>
                  </pic:blipFill>
                  <pic:spPr bwMode="auto">
                    <a:xfrm>
                      <a:off x="0" y="0"/>
                      <a:ext cx="34004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8007F"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392627D7" wp14:editId="07D32B91">
            <wp:simplePos x="0" y="0"/>
            <wp:positionH relativeFrom="margin">
              <wp:posOffset>-247650</wp:posOffset>
            </wp:positionH>
            <wp:positionV relativeFrom="paragraph">
              <wp:posOffset>932180</wp:posOffset>
            </wp:positionV>
            <wp:extent cx="3295650" cy="3019425"/>
            <wp:effectExtent l="0" t="0" r="0" b="9525"/>
            <wp:wrapTopAndBottom/>
            <wp:docPr id="3" name="Рисунок 3" descr="https://pp.userapi.com/c837729/v837729429/3b5cf/lH8tJ8QF0q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37729/v837729429/3b5cf/lH8tJ8QF0qo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37" t="8582" r="23101" b="3646"/>
                    <a:stretch/>
                  </pic:blipFill>
                  <pic:spPr bwMode="auto">
                    <a:xfrm>
                      <a:off x="0" y="0"/>
                      <a:ext cx="329565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52E0" w:rsidRPr="0018007F">
        <w:rPr>
          <w:rFonts w:ascii="Times New Roman" w:hAnsi="Times New Roman" w:cs="Times New Roman"/>
          <w:sz w:val="24"/>
          <w:szCs w:val="24"/>
        </w:rPr>
        <w:t>На рисунке 1 представлено главное меню и рабочее пространство программы. С помощью него пользователь может задавать количество уравнений и выбрать один из методов решения СЛАУ. Также пользователь может прочитать инструкцию (рисунок 2) и информацию о данной программе (рисунок 3) нажав на соответствующие пункты.</w:t>
      </w:r>
    </w:p>
    <w:p w:rsidR="0025778F" w:rsidRPr="0018007F" w:rsidRDefault="00B52504" w:rsidP="005952E0">
      <w:pPr>
        <w:rPr>
          <w:rFonts w:ascii="Times New Roman" w:hAnsi="Times New Roman" w:cs="Times New Roman"/>
          <w:sz w:val="24"/>
          <w:szCs w:val="24"/>
        </w:rPr>
      </w:pPr>
      <w:r w:rsidRPr="0018007F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B3AFF97" wp14:editId="316C1A40">
                <wp:simplePos x="0" y="0"/>
                <wp:positionH relativeFrom="margin">
                  <wp:align>center</wp:align>
                </wp:positionH>
                <wp:positionV relativeFrom="paragraph">
                  <wp:posOffset>6645275</wp:posOffset>
                </wp:positionV>
                <wp:extent cx="914400" cy="276225"/>
                <wp:effectExtent l="0" t="0" r="0" b="0"/>
                <wp:wrapTopAndBottom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71FA0" w:rsidRDefault="00571FA0">
                            <w:r>
                              <w:t>Рис.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3AFF97" id="Надпись 8" o:spid="_x0000_s1064" type="#_x0000_t202" style="position:absolute;margin-left:0;margin-top:523.25pt;width:1in;height:21.75pt;z-index:251671552;visibility:visible;mso-wrap-style:non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" filled="f" stroked="f" strokeweight=".5pt">
                <v:textbox>
                  <w:txbxContent>
                    <w:p w:rsidR="00571FA0" w:rsidRDefault="00571FA0">
                      <w:r>
                        <w:t>Рис. 3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18007F">
        <w:rPr>
          <w:noProof/>
          <w:lang w:eastAsia="ru-RU"/>
        </w:rPr>
        <w:drawing>
          <wp:anchor distT="0" distB="0" distL="114300" distR="114300" simplePos="0" relativeHeight="251666432" behindDoc="0" locked="0" layoutInCell="1" allowOverlap="1" wp14:anchorId="1B37CD4A" wp14:editId="46CB40A9">
            <wp:simplePos x="0" y="0"/>
            <wp:positionH relativeFrom="column">
              <wp:posOffset>1403985</wp:posOffset>
            </wp:positionH>
            <wp:positionV relativeFrom="paragraph">
              <wp:posOffset>3545840</wp:posOffset>
            </wp:positionV>
            <wp:extent cx="3381375" cy="3009265"/>
            <wp:effectExtent l="0" t="0" r="9525" b="635"/>
            <wp:wrapTopAndBottom/>
            <wp:docPr id="5" name="Рисунок 5" descr="https://pp.userapi.com/c837729/v837729429/3b639/73trxOUYvN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p.userapi.com/c837729/v837729429/3b639/73trxOUYvN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19" t="8860" r="22312" b="3655"/>
                    <a:stretch/>
                  </pic:blipFill>
                  <pic:spPr bwMode="auto">
                    <a:xfrm>
                      <a:off x="0" y="0"/>
                      <a:ext cx="3381375" cy="300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52990" w:rsidRPr="0018007F" w:rsidRDefault="00752990" w:rsidP="00752990">
      <w:pPr>
        <w:pStyle w:val="1"/>
        <w:rPr>
          <w:rFonts w:eastAsia="Calibri"/>
          <w:color w:val="auto"/>
        </w:rPr>
      </w:pPr>
    </w:p>
    <w:p w:rsidR="00752990" w:rsidRPr="0018007F" w:rsidRDefault="00752990" w:rsidP="00752990"/>
    <w:p w:rsidR="00752990" w:rsidRPr="0018007F" w:rsidRDefault="00752990" w:rsidP="00752990"/>
    <w:p w:rsidR="00F6446E" w:rsidRPr="0018007F" w:rsidRDefault="00F6446E" w:rsidP="00F6446E">
      <w:pPr>
        <w:pStyle w:val="1"/>
        <w:jc w:val="center"/>
        <w:rPr>
          <w:rFonts w:eastAsia="Calibri"/>
          <w:color w:val="auto"/>
        </w:rPr>
      </w:pPr>
      <w:bookmarkStart w:id="12" w:name="_Toc485212240"/>
      <w:r w:rsidRPr="0018007F">
        <w:rPr>
          <w:noProof/>
          <w:color w:val="auto"/>
          <w:lang w:eastAsia="ru-RU"/>
        </w:rPr>
        <w:lastRenderedPageBreak/>
        <w:drawing>
          <wp:anchor distT="0" distB="0" distL="114300" distR="114300" simplePos="0" relativeHeight="251672576" behindDoc="0" locked="0" layoutInCell="1" allowOverlap="1" wp14:anchorId="7E7C76BF" wp14:editId="07E4780C">
            <wp:simplePos x="0" y="0"/>
            <wp:positionH relativeFrom="column">
              <wp:posOffset>832485</wp:posOffset>
            </wp:positionH>
            <wp:positionV relativeFrom="paragraph">
              <wp:posOffset>346710</wp:posOffset>
            </wp:positionV>
            <wp:extent cx="1685925" cy="2695575"/>
            <wp:effectExtent l="0" t="0" r="9525" b="9525"/>
            <wp:wrapTopAndBottom/>
            <wp:docPr id="9" name="Рисунок 9" descr="https://pp.userapi.com/c837729/v837729429/3b404/RYNDlIQGP2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p.userapi.com/c837729/v837729429/3b404/RYNDlIQGP2w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268" t="11628" r="36181" b="10022"/>
                    <a:stretch/>
                  </pic:blipFill>
                  <pic:spPr bwMode="auto">
                    <a:xfrm>
                      <a:off x="0" y="0"/>
                      <a:ext cx="16859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18007F">
        <w:rPr>
          <w:noProof/>
          <w:color w:val="auto"/>
          <w:lang w:eastAsia="ru-RU"/>
        </w:rPr>
        <w:drawing>
          <wp:anchor distT="0" distB="0" distL="114300" distR="114300" simplePos="0" relativeHeight="251673600" behindDoc="0" locked="0" layoutInCell="1" allowOverlap="1" wp14:anchorId="62DE252C" wp14:editId="7F44E764">
            <wp:simplePos x="0" y="0"/>
            <wp:positionH relativeFrom="column">
              <wp:posOffset>2814320</wp:posOffset>
            </wp:positionH>
            <wp:positionV relativeFrom="paragraph">
              <wp:posOffset>289560</wp:posOffset>
            </wp:positionV>
            <wp:extent cx="3274695" cy="2914650"/>
            <wp:effectExtent l="0" t="0" r="1905" b="0"/>
            <wp:wrapTopAndBottom/>
            <wp:docPr id="12" name="Рисунок 12" descr="https://pp.userapi.com/c837729/v837729429/3b40e/ngiVmRahBW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pp.userapi.com/c837729/v837729429/3b40e/ngiVmRahBWg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69" t="8307" r="22324" b="4459"/>
                    <a:stretch/>
                  </pic:blipFill>
                  <pic:spPr bwMode="auto">
                    <a:xfrm>
                      <a:off x="0" y="0"/>
                      <a:ext cx="327469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8007F">
        <w:rPr>
          <w:noProof/>
          <w:color w:val="auto"/>
          <w:lang w:eastAsia="ru-RU"/>
        </w:rPr>
        <w:drawing>
          <wp:anchor distT="0" distB="0" distL="114300" distR="114300" simplePos="0" relativeHeight="251677696" behindDoc="0" locked="0" layoutInCell="1" allowOverlap="1" wp14:anchorId="116DE270" wp14:editId="3F94A6F3">
            <wp:simplePos x="0" y="0"/>
            <wp:positionH relativeFrom="column">
              <wp:posOffset>-110490</wp:posOffset>
            </wp:positionH>
            <wp:positionV relativeFrom="paragraph">
              <wp:posOffset>6276975</wp:posOffset>
            </wp:positionV>
            <wp:extent cx="2971800" cy="2962275"/>
            <wp:effectExtent l="0" t="0" r="0" b="9525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82" t="3044" r="16581" b="6994"/>
                    <a:stretch/>
                  </pic:blipFill>
                  <pic:spPr bwMode="auto">
                    <a:xfrm>
                      <a:off x="0" y="0"/>
                      <a:ext cx="2971800" cy="2962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5653">
        <w:rPr>
          <w:noProof/>
          <w:color w:val="4F81BD" w:themeColor="accent1"/>
          <w:lang w:eastAsia="ru-RU"/>
        </w:rPr>
        <w:drawing>
          <wp:anchor distT="0" distB="0" distL="114300" distR="114300" simplePos="0" relativeHeight="251676672" behindDoc="0" locked="0" layoutInCell="1" allowOverlap="1" wp14:anchorId="15803E85" wp14:editId="73EB3221">
            <wp:simplePos x="0" y="0"/>
            <wp:positionH relativeFrom="margin">
              <wp:align>right</wp:align>
            </wp:positionH>
            <wp:positionV relativeFrom="paragraph">
              <wp:posOffset>6261735</wp:posOffset>
            </wp:positionV>
            <wp:extent cx="3057525" cy="2727960"/>
            <wp:effectExtent l="0" t="0" r="9525" b="0"/>
            <wp:wrapTopAndBottom/>
            <wp:docPr id="22" name="Рисунок 22" descr="https://pp.userapi.com/c837729/v837729429/3b588/CfztDX7qnC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pp.userapi.com/c837729/v837729429/3b588/CfztDX7qnCQ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35" t="8579" r="22175" b="4516"/>
                    <a:stretch/>
                  </pic:blipFill>
                  <pic:spPr bwMode="auto">
                    <a:xfrm>
                      <a:off x="0" y="0"/>
                      <a:ext cx="3057525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5653">
        <w:rPr>
          <w:noProof/>
          <w:color w:val="4F81BD" w:themeColor="accent1"/>
          <w:lang w:eastAsia="ru-RU"/>
        </w:rPr>
        <w:drawing>
          <wp:anchor distT="0" distB="0" distL="114300" distR="114300" simplePos="0" relativeHeight="251674624" behindDoc="0" locked="0" layoutInCell="1" allowOverlap="1" wp14:anchorId="20EF1693" wp14:editId="0F41BF2D">
            <wp:simplePos x="0" y="0"/>
            <wp:positionH relativeFrom="column">
              <wp:posOffset>-196215</wp:posOffset>
            </wp:positionH>
            <wp:positionV relativeFrom="paragraph">
              <wp:posOffset>3683000</wp:posOffset>
            </wp:positionV>
            <wp:extent cx="3086100" cy="1266825"/>
            <wp:effectExtent l="0" t="0" r="0" b="9525"/>
            <wp:wrapTopAndBottom/>
            <wp:docPr id="13" name="Рисунок 13" descr="https://pp.userapi.com/c837729/v837729429/3b56a/z0pWaZBzP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pp.userapi.com/c837729/v837729429/3b56a/z0pWaZBzPA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30" t="29055" r="17029" b="34135"/>
                    <a:stretch/>
                  </pic:blipFill>
                  <pic:spPr bwMode="auto">
                    <a:xfrm>
                      <a:off x="0" y="0"/>
                      <a:ext cx="308610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725653">
        <w:rPr>
          <w:noProof/>
          <w:color w:val="4F81BD" w:themeColor="accent1"/>
          <w:lang w:eastAsia="ru-RU"/>
        </w:rPr>
        <w:drawing>
          <wp:anchor distT="0" distB="0" distL="114300" distR="114300" simplePos="0" relativeHeight="251675648" behindDoc="0" locked="0" layoutInCell="1" allowOverlap="1" wp14:anchorId="684FD68B" wp14:editId="59E69159">
            <wp:simplePos x="0" y="0"/>
            <wp:positionH relativeFrom="margin">
              <wp:align>right</wp:align>
            </wp:positionH>
            <wp:positionV relativeFrom="paragraph">
              <wp:posOffset>3374390</wp:posOffset>
            </wp:positionV>
            <wp:extent cx="3085465" cy="2790825"/>
            <wp:effectExtent l="0" t="0" r="635" b="9525"/>
            <wp:wrapTopAndBottom/>
            <wp:docPr id="21" name="Рисунок 21" descr="https://pp.userapi.com/c837729/v837729429/3b575/FMxdiqwBBH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pp.userapi.com/c837729/v837729429/3b575/FMxdiqwBBHQ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770" t="8401" r="22580" b="3676"/>
                    <a:stretch/>
                  </pic:blipFill>
                  <pic:spPr bwMode="auto">
                    <a:xfrm>
                      <a:off x="0" y="0"/>
                      <a:ext cx="308546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725653">
        <w:rPr>
          <w:rFonts w:eastAsia="Calibri"/>
          <w:color w:val="4F81BD" w:themeColor="accent1"/>
        </w:rPr>
        <w:t>Тестовые пример</w:t>
      </w:r>
      <w:r w:rsidR="006E2829" w:rsidRPr="00725653">
        <w:rPr>
          <w:rFonts w:eastAsia="Calibri"/>
          <w:color w:val="4F81BD" w:themeColor="accent1"/>
        </w:rPr>
        <w:t>ы</w:t>
      </w:r>
      <w:bookmarkEnd w:id="12"/>
    </w:p>
    <w:p w:rsidR="005217C2" w:rsidRPr="0018007F" w:rsidRDefault="00F6446E" w:rsidP="00752990">
      <w:pPr>
        <w:pStyle w:val="1"/>
        <w:jc w:val="center"/>
        <w:rPr>
          <w:rFonts w:eastAsia="Calibri"/>
          <w:color w:val="auto"/>
        </w:rPr>
      </w:pPr>
      <w:r w:rsidRPr="0018007F">
        <w:rPr>
          <w:rFonts w:eastAsia="Calibri"/>
          <w:color w:val="auto"/>
        </w:rPr>
        <w:lastRenderedPageBreak/>
        <w:t xml:space="preserve"> </w:t>
      </w:r>
      <w:bookmarkStart w:id="13" w:name="_Toc485212241"/>
      <w:r w:rsidR="005C4C32" w:rsidRPr="001460CB">
        <w:rPr>
          <w:rFonts w:eastAsia="Calibri"/>
          <w:color w:val="4F81BD" w:themeColor="accent1"/>
        </w:rPr>
        <w:t>Руководство пользователя</w:t>
      </w:r>
      <w:bookmarkEnd w:id="13"/>
    </w:p>
    <w:p w:rsidR="00752990" w:rsidRPr="0018007F" w:rsidRDefault="00403E5D" w:rsidP="0064432A">
      <w:pPr>
        <w:jc w:val="both"/>
        <w:rPr>
          <w:rFonts w:ascii="Times New Roman" w:hAnsi="Times New Roman" w:cs="Times New Roman"/>
          <w:sz w:val="24"/>
          <w:szCs w:val="24"/>
        </w:rPr>
      </w:pPr>
      <w:r w:rsidRPr="0018007F">
        <w:rPr>
          <w:rFonts w:ascii="Times New Roman" w:hAnsi="Times New Roman" w:cs="Times New Roman"/>
          <w:sz w:val="24"/>
          <w:szCs w:val="24"/>
        </w:rPr>
        <w:t>Т. к. это веб-приложение, то для его работы потребуются следующие файлы:</w:t>
      </w:r>
    </w:p>
    <w:p w:rsidR="00403E5D" w:rsidRPr="0018007F" w:rsidRDefault="00403E5D" w:rsidP="0064432A">
      <w:pPr>
        <w:pStyle w:val="a7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8007F">
        <w:rPr>
          <w:rFonts w:ascii="Times New Roman" w:hAnsi="Times New Roman" w:cs="Times New Roman"/>
          <w:sz w:val="24"/>
          <w:szCs w:val="24"/>
        </w:rPr>
        <w:t>Курсовая.</w:t>
      </w:r>
      <w:r w:rsidRPr="0018007F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18007F">
        <w:rPr>
          <w:rFonts w:ascii="Times New Roman" w:hAnsi="Times New Roman" w:cs="Times New Roman"/>
          <w:sz w:val="24"/>
          <w:szCs w:val="24"/>
        </w:rPr>
        <w:t xml:space="preserve"> – страница для запуска приложения в браузере</w:t>
      </w:r>
    </w:p>
    <w:p w:rsidR="00403E5D" w:rsidRPr="0018007F" w:rsidRDefault="00403E5D" w:rsidP="0064432A">
      <w:pPr>
        <w:pStyle w:val="a7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8007F">
        <w:rPr>
          <w:rFonts w:ascii="Times New Roman" w:hAnsi="Times New Roman" w:cs="Times New Roman"/>
          <w:sz w:val="24"/>
          <w:szCs w:val="24"/>
          <w:lang w:val="en-US"/>
        </w:rPr>
        <w:t>style</w:t>
      </w:r>
      <w:r w:rsidRPr="0018007F">
        <w:rPr>
          <w:rFonts w:ascii="Times New Roman" w:hAnsi="Times New Roman" w:cs="Times New Roman"/>
          <w:sz w:val="24"/>
          <w:szCs w:val="24"/>
        </w:rPr>
        <w:t>.</w:t>
      </w:r>
      <w:r w:rsidRPr="0018007F"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Pr="0018007F">
        <w:rPr>
          <w:rFonts w:ascii="Times New Roman" w:hAnsi="Times New Roman" w:cs="Times New Roman"/>
          <w:sz w:val="24"/>
          <w:szCs w:val="24"/>
        </w:rPr>
        <w:t xml:space="preserve"> – файл, в котором хранятся основные стили страницы</w:t>
      </w:r>
    </w:p>
    <w:p w:rsidR="00403E5D" w:rsidRPr="0018007F" w:rsidRDefault="00403E5D" w:rsidP="0064432A">
      <w:pPr>
        <w:pStyle w:val="a7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8007F">
        <w:rPr>
          <w:rFonts w:ascii="Times New Roman" w:hAnsi="Times New Roman" w:cs="Times New Roman"/>
          <w:sz w:val="24"/>
          <w:szCs w:val="24"/>
          <w:lang w:val="en-US"/>
        </w:rPr>
        <w:t>method</w:t>
      </w:r>
      <w:r w:rsidRPr="0018007F">
        <w:rPr>
          <w:rFonts w:ascii="Times New Roman" w:hAnsi="Times New Roman" w:cs="Times New Roman"/>
          <w:sz w:val="24"/>
          <w:szCs w:val="24"/>
        </w:rPr>
        <w:t>.</w:t>
      </w:r>
      <w:r w:rsidRPr="0018007F">
        <w:rPr>
          <w:rFonts w:ascii="Times New Roman" w:hAnsi="Times New Roman" w:cs="Times New Roman"/>
          <w:sz w:val="24"/>
          <w:szCs w:val="24"/>
          <w:lang w:val="en-US"/>
        </w:rPr>
        <w:t>js</w:t>
      </w:r>
      <w:r w:rsidRPr="0018007F">
        <w:rPr>
          <w:rFonts w:ascii="Times New Roman" w:hAnsi="Times New Roman" w:cs="Times New Roman"/>
          <w:sz w:val="24"/>
          <w:szCs w:val="24"/>
        </w:rPr>
        <w:t xml:space="preserve"> – файл, в котором хранится основной код программы</w:t>
      </w:r>
    </w:p>
    <w:p w:rsidR="00403E5D" w:rsidRPr="0018007F" w:rsidRDefault="00403E5D" w:rsidP="0064432A">
      <w:pPr>
        <w:pStyle w:val="a7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8007F">
        <w:rPr>
          <w:rFonts w:ascii="Times New Roman" w:hAnsi="Times New Roman" w:cs="Times New Roman"/>
          <w:sz w:val="24"/>
          <w:szCs w:val="24"/>
          <w:lang w:val="en-US"/>
        </w:rPr>
        <w:t>img</w:t>
      </w:r>
      <w:r w:rsidRPr="0018007F">
        <w:rPr>
          <w:rFonts w:ascii="Times New Roman" w:hAnsi="Times New Roman" w:cs="Times New Roman"/>
          <w:sz w:val="24"/>
          <w:szCs w:val="24"/>
        </w:rPr>
        <w:t xml:space="preserve"> – папка, в которой хранятся изображение, используемые на странице приложения</w:t>
      </w:r>
    </w:p>
    <w:p w:rsidR="006F7E4C" w:rsidRPr="0018007F" w:rsidRDefault="006F7E4C" w:rsidP="0064432A">
      <w:pPr>
        <w:jc w:val="both"/>
        <w:rPr>
          <w:rFonts w:ascii="Times New Roman" w:hAnsi="Times New Roman" w:cs="Times New Roman"/>
          <w:sz w:val="24"/>
          <w:szCs w:val="24"/>
        </w:rPr>
      </w:pPr>
      <w:r w:rsidRPr="0018007F">
        <w:rPr>
          <w:rFonts w:ascii="Times New Roman" w:hAnsi="Times New Roman" w:cs="Times New Roman"/>
          <w:sz w:val="24"/>
          <w:szCs w:val="24"/>
        </w:rPr>
        <w:t>Все файлы должны находиться в одном каталоге.</w:t>
      </w:r>
    </w:p>
    <w:p w:rsidR="006F7E4C" w:rsidRPr="0018007F" w:rsidRDefault="006F7E4C" w:rsidP="0064432A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18007F">
        <w:rPr>
          <w:rFonts w:ascii="Times New Roman" w:hAnsi="Times New Roman" w:cs="Times New Roman"/>
          <w:b/>
          <w:sz w:val="28"/>
          <w:szCs w:val="28"/>
        </w:rPr>
        <w:t>Запуск</w:t>
      </w:r>
    </w:p>
    <w:p w:rsidR="006F7E4C" w:rsidRPr="0018007F" w:rsidRDefault="006F7E4C" w:rsidP="0064432A">
      <w:pPr>
        <w:jc w:val="both"/>
        <w:rPr>
          <w:rFonts w:ascii="Times New Roman" w:hAnsi="Times New Roman" w:cs="Times New Roman"/>
          <w:sz w:val="24"/>
          <w:szCs w:val="28"/>
        </w:rPr>
      </w:pPr>
      <w:r w:rsidRPr="0018007F">
        <w:rPr>
          <w:rFonts w:ascii="Times New Roman" w:hAnsi="Times New Roman" w:cs="Times New Roman"/>
          <w:sz w:val="24"/>
          <w:szCs w:val="28"/>
        </w:rPr>
        <w:t>Для запуска приложения нужно с помощью любого браузера открыть файл Курсовая.</w:t>
      </w:r>
      <w:r w:rsidRPr="0018007F">
        <w:rPr>
          <w:rFonts w:ascii="Times New Roman" w:hAnsi="Times New Roman" w:cs="Times New Roman"/>
          <w:sz w:val="24"/>
          <w:szCs w:val="28"/>
          <w:lang w:val="en-US"/>
        </w:rPr>
        <w:t>html</w:t>
      </w:r>
    </w:p>
    <w:p w:rsidR="006F7E4C" w:rsidRPr="0018007F" w:rsidRDefault="00917539" w:rsidP="0064432A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18007F">
        <w:rPr>
          <w:rFonts w:ascii="Times New Roman" w:hAnsi="Times New Roman" w:cs="Times New Roman"/>
          <w:b/>
          <w:sz w:val="28"/>
          <w:szCs w:val="28"/>
        </w:rPr>
        <w:t>Инструкция по работе с программой</w:t>
      </w:r>
    </w:p>
    <w:p w:rsidR="00917539" w:rsidRPr="0018007F" w:rsidRDefault="003616B4" w:rsidP="0064432A">
      <w:pPr>
        <w:pStyle w:val="a7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8"/>
        </w:rPr>
      </w:pPr>
      <w:r w:rsidRPr="0018007F">
        <w:rPr>
          <w:rFonts w:ascii="Times New Roman" w:hAnsi="Times New Roman" w:cs="Times New Roman"/>
          <w:sz w:val="24"/>
          <w:szCs w:val="28"/>
        </w:rPr>
        <w:t>Пользователь может ввести нужное ему количество уравнений</w:t>
      </w:r>
      <w:r w:rsidR="00F10A63" w:rsidRPr="0018007F">
        <w:rPr>
          <w:rFonts w:ascii="Times New Roman" w:hAnsi="Times New Roman" w:cs="Times New Roman"/>
          <w:sz w:val="24"/>
          <w:szCs w:val="28"/>
        </w:rPr>
        <w:t xml:space="preserve"> и выбрать нужный метод решения</w:t>
      </w:r>
      <w:r w:rsidRPr="0018007F">
        <w:rPr>
          <w:rFonts w:ascii="Times New Roman" w:hAnsi="Times New Roman" w:cs="Times New Roman"/>
          <w:sz w:val="24"/>
          <w:szCs w:val="28"/>
        </w:rPr>
        <w:t>.</w:t>
      </w:r>
    </w:p>
    <w:p w:rsidR="003616B4" w:rsidRPr="0018007F" w:rsidRDefault="003616B4" w:rsidP="0064432A">
      <w:pPr>
        <w:pStyle w:val="a7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8"/>
        </w:rPr>
      </w:pPr>
      <w:r w:rsidRPr="0018007F">
        <w:rPr>
          <w:rFonts w:ascii="Times New Roman" w:hAnsi="Times New Roman" w:cs="Times New Roman"/>
          <w:sz w:val="24"/>
          <w:szCs w:val="28"/>
        </w:rPr>
        <w:t>При вводе данных можно использовать как десятичные, так и дробные цифры.</w:t>
      </w:r>
    </w:p>
    <w:p w:rsidR="00A35FE4" w:rsidRPr="0018007F" w:rsidRDefault="00A35FE4" w:rsidP="0064432A">
      <w:pPr>
        <w:pStyle w:val="a7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8"/>
        </w:rPr>
      </w:pPr>
      <w:r w:rsidRPr="0018007F">
        <w:rPr>
          <w:rFonts w:ascii="Times New Roman" w:hAnsi="Times New Roman" w:cs="Times New Roman"/>
          <w:sz w:val="24"/>
          <w:szCs w:val="28"/>
        </w:rPr>
        <w:t>Пользователь может прочитать инструкцию и узнать информацию о программе, нажав на соответствующие пункты.</w:t>
      </w:r>
    </w:p>
    <w:p w:rsidR="003616B4" w:rsidRPr="0018007F" w:rsidRDefault="003616B4" w:rsidP="0064432A">
      <w:pPr>
        <w:jc w:val="both"/>
        <w:rPr>
          <w:rFonts w:ascii="Times New Roman" w:hAnsi="Times New Roman" w:cs="Times New Roman"/>
          <w:sz w:val="24"/>
          <w:szCs w:val="28"/>
          <w:u w:val="single"/>
        </w:rPr>
      </w:pPr>
      <w:r w:rsidRPr="0018007F">
        <w:rPr>
          <w:rFonts w:ascii="Times New Roman" w:hAnsi="Times New Roman" w:cs="Times New Roman"/>
          <w:sz w:val="24"/>
          <w:szCs w:val="28"/>
          <w:u w:val="single"/>
        </w:rPr>
        <w:t>Переключение между полями ввода:</w:t>
      </w:r>
    </w:p>
    <w:p w:rsidR="003616B4" w:rsidRPr="0018007F" w:rsidRDefault="003616B4" w:rsidP="0064432A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8"/>
        </w:rPr>
      </w:pPr>
      <w:r w:rsidRPr="0018007F">
        <w:rPr>
          <w:rFonts w:ascii="Times New Roman" w:hAnsi="Times New Roman" w:cs="Times New Roman"/>
          <w:sz w:val="24"/>
          <w:szCs w:val="28"/>
        </w:rPr>
        <w:t>Мышь</w:t>
      </w:r>
    </w:p>
    <w:p w:rsidR="003616B4" w:rsidRPr="0018007F" w:rsidRDefault="003616B4" w:rsidP="0064432A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8"/>
        </w:rPr>
      </w:pPr>
      <w:r w:rsidRPr="0018007F">
        <w:rPr>
          <w:rFonts w:ascii="Times New Roman" w:hAnsi="Times New Roman" w:cs="Times New Roman"/>
          <w:sz w:val="24"/>
          <w:szCs w:val="28"/>
        </w:rPr>
        <w:t xml:space="preserve">Клавиша </w:t>
      </w:r>
      <w:r w:rsidRPr="0018007F">
        <w:rPr>
          <w:rFonts w:ascii="Times New Roman" w:hAnsi="Times New Roman" w:cs="Times New Roman"/>
          <w:sz w:val="24"/>
          <w:szCs w:val="28"/>
          <w:lang w:val="en-US"/>
        </w:rPr>
        <w:t>[TAB]</w:t>
      </w:r>
    </w:p>
    <w:p w:rsidR="003616B4" w:rsidRPr="0018007F" w:rsidRDefault="003616B4" w:rsidP="0064432A">
      <w:pPr>
        <w:pStyle w:val="a7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8"/>
          <w:lang w:val="en-US"/>
        </w:rPr>
      </w:pPr>
      <w:r w:rsidRPr="0018007F">
        <w:rPr>
          <w:rFonts w:ascii="Times New Roman" w:hAnsi="Times New Roman" w:cs="Times New Roman"/>
          <w:sz w:val="24"/>
          <w:szCs w:val="28"/>
        </w:rPr>
        <w:t>Зажатая</w:t>
      </w:r>
      <w:r w:rsidRPr="0018007F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r w:rsidRPr="0018007F">
        <w:rPr>
          <w:rFonts w:ascii="Times New Roman" w:hAnsi="Times New Roman" w:cs="Times New Roman"/>
          <w:sz w:val="24"/>
          <w:szCs w:val="28"/>
        </w:rPr>
        <w:t>клавиша</w:t>
      </w:r>
      <w:r w:rsidRPr="0018007F">
        <w:rPr>
          <w:rFonts w:ascii="Times New Roman" w:hAnsi="Times New Roman" w:cs="Times New Roman"/>
          <w:sz w:val="24"/>
          <w:szCs w:val="28"/>
          <w:lang w:val="en-US"/>
        </w:rPr>
        <w:t xml:space="preserve"> [CTRL]+[UP], [DOWN], [LEFT], [RIGHT]</w:t>
      </w:r>
    </w:p>
    <w:p w:rsidR="005C4C32" w:rsidRPr="0018007F" w:rsidRDefault="005C4C32" w:rsidP="005C4C32">
      <w:pPr>
        <w:rPr>
          <w:lang w:val="en-US"/>
        </w:rPr>
      </w:pPr>
    </w:p>
    <w:p w:rsidR="000B245E" w:rsidRPr="0018007F" w:rsidRDefault="000B245E" w:rsidP="005C4C32">
      <w:pPr>
        <w:rPr>
          <w:lang w:val="en-US"/>
        </w:rPr>
      </w:pPr>
    </w:p>
    <w:p w:rsidR="000B245E" w:rsidRPr="0018007F" w:rsidRDefault="000B245E" w:rsidP="005C4C32">
      <w:pPr>
        <w:rPr>
          <w:lang w:val="en-US"/>
        </w:rPr>
      </w:pPr>
    </w:p>
    <w:p w:rsidR="000B245E" w:rsidRPr="0018007F" w:rsidRDefault="000B245E" w:rsidP="005C4C32">
      <w:pPr>
        <w:rPr>
          <w:lang w:val="en-US"/>
        </w:rPr>
      </w:pPr>
    </w:p>
    <w:p w:rsidR="000B245E" w:rsidRPr="0018007F" w:rsidRDefault="000B245E" w:rsidP="005C4C32">
      <w:pPr>
        <w:rPr>
          <w:lang w:val="en-US"/>
        </w:rPr>
      </w:pPr>
    </w:p>
    <w:p w:rsidR="000B245E" w:rsidRPr="0018007F" w:rsidRDefault="000B245E" w:rsidP="005C4C32">
      <w:pPr>
        <w:rPr>
          <w:lang w:val="en-US"/>
        </w:rPr>
      </w:pPr>
    </w:p>
    <w:p w:rsidR="000B245E" w:rsidRPr="0018007F" w:rsidRDefault="000B245E" w:rsidP="005C4C32">
      <w:pPr>
        <w:rPr>
          <w:lang w:val="en-US"/>
        </w:rPr>
      </w:pPr>
    </w:p>
    <w:p w:rsidR="000B245E" w:rsidRPr="0018007F" w:rsidRDefault="000B245E" w:rsidP="005C4C32">
      <w:pPr>
        <w:rPr>
          <w:lang w:val="en-US"/>
        </w:rPr>
      </w:pPr>
    </w:p>
    <w:p w:rsidR="000B245E" w:rsidRPr="0018007F" w:rsidRDefault="000B245E" w:rsidP="005C4C32">
      <w:pPr>
        <w:rPr>
          <w:lang w:val="en-US"/>
        </w:rPr>
      </w:pPr>
    </w:p>
    <w:p w:rsidR="000B245E" w:rsidRPr="0018007F" w:rsidRDefault="000B245E" w:rsidP="005C4C32">
      <w:pPr>
        <w:rPr>
          <w:lang w:val="en-US"/>
        </w:rPr>
      </w:pPr>
    </w:p>
    <w:p w:rsidR="000B245E" w:rsidRPr="0018007F" w:rsidRDefault="000B245E" w:rsidP="005C4C32">
      <w:pPr>
        <w:rPr>
          <w:lang w:val="en-US"/>
        </w:rPr>
      </w:pPr>
    </w:p>
    <w:p w:rsidR="000B245E" w:rsidRPr="0018007F" w:rsidRDefault="000B245E" w:rsidP="005C4C32">
      <w:pPr>
        <w:rPr>
          <w:lang w:val="en-US"/>
        </w:rPr>
      </w:pPr>
    </w:p>
    <w:p w:rsidR="000B245E" w:rsidRPr="0018007F" w:rsidRDefault="000B245E" w:rsidP="005C4C32">
      <w:pPr>
        <w:rPr>
          <w:lang w:val="en-US"/>
        </w:rPr>
      </w:pPr>
    </w:p>
    <w:p w:rsidR="002A6596" w:rsidRPr="00725653" w:rsidRDefault="002A6596" w:rsidP="0071274D">
      <w:pPr>
        <w:pStyle w:val="1"/>
        <w:jc w:val="center"/>
        <w:rPr>
          <w:color w:val="4F81BD" w:themeColor="accent1"/>
        </w:rPr>
      </w:pPr>
      <w:bookmarkStart w:id="14" w:name="_Toc485212242"/>
      <w:r w:rsidRPr="00725653">
        <w:rPr>
          <w:color w:val="4F81BD" w:themeColor="accent1"/>
        </w:rPr>
        <w:lastRenderedPageBreak/>
        <w:t>Код программы</w:t>
      </w:r>
      <w:bookmarkEnd w:id="14"/>
    </w:p>
    <w:p w:rsidR="002A6596" w:rsidRPr="00571FA0" w:rsidRDefault="002A6596" w:rsidP="002A6596">
      <w:pPr>
        <w:jc w:val="center"/>
        <w:rPr>
          <w:rFonts w:ascii="Times New Roman" w:hAnsi="Times New Roman" w:cs="Times New Roman"/>
          <w:b/>
          <w:i/>
          <w:sz w:val="24"/>
          <w:szCs w:val="24"/>
          <w:u w:val="single"/>
        </w:rPr>
      </w:pPr>
      <w:r w:rsidRPr="002A6596">
        <w:rPr>
          <w:rFonts w:ascii="Times New Roman" w:hAnsi="Times New Roman" w:cs="Times New Roman"/>
          <w:b/>
          <w:i/>
          <w:sz w:val="24"/>
          <w:szCs w:val="24"/>
          <w:u w:val="single"/>
        </w:rPr>
        <w:t>Курсовая</w:t>
      </w:r>
      <w:r w:rsidRPr="00571FA0">
        <w:rPr>
          <w:rFonts w:ascii="Times New Roman" w:hAnsi="Times New Roman" w:cs="Times New Roman"/>
          <w:b/>
          <w:i/>
          <w:sz w:val="24"/>
          <w:szCs w:val="24"/>
          <w:u w:val="single"/>
        </w:rPr>
        <w:t>.</w:t>
      </w:r>
      <w:r w:rsidRPr="002A6596">
        <w:rPr>
          <w:rFonts w:ascii="Times New Roman" w:hAnsi="Times New Roman" w:cs="Times New Roman"/>
          <w:b/>
          <w:i/>
          <w:sz w:val="24"/>
          <w:szCs w:val="24"/>
          <w:u w:val="single"/>
          <w:lang w:val="en-US"/>
        </w:rPr>
        <w:t>html</w:t>
      </w:r>
    </w:p>
    <w:p w:rsidR="002A6596" w:rsidRPr="00571FA0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71FA0">
        <w:rPr>
          <w:rFonts w:ascii="Times New Roman" w:hAnsi="Times New Roman" w:cs="Times New Roman"/>
          <w:sz w:val="24"/>
          <w:szCs w:val="24"/>
        </w:rPr>
        <w:t>&lt;!</w:t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DOCTYPE</w:t>
      </w:r>
      <w:r w:rsidRPr="00571FA0">
        <w:rPr>
          <w:rFonts w:ascii="Times New Roman" w:hAnsi="Times New Roman" w:cs="Times New Roman"/>
          <w:sz w:val="24"/>
          <w:szCs w:val="24"/>
        </w:rPr>
        <w:t xml:space="preserve"> </w:t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571FA0">
        <w:rPr>
          <w:rFonts w:ascii="Times New Roman" w:hAnsi="Times New Roman" w:cs="Times New Roman"/>
          <w:sz w:val="24"/>
          <w:szCs w:val="24"/>
        </w:rPr>
        <w:t>&gt;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&lt;html&gt;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&lt;head&gt;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 xml:space="preserve">    &lt;meta charset="UTF-8"&gt;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 xml:space="preserve">    &lt;link rel="stylesheet" type="text/css" href="style.css"/&gt;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 xml:space="preserve">    &lt;script src="method.js"&gt;&lt;/script&gt;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&lt;title&gt;Курсач&lt;/title&gt;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&lt;/head&gt;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&lt;body onload="readKol()"&gt;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&lt;div id="page-wrap"&gt;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&lt;header&gt;&lt;span id="slau"&gt;SLAU&lt;/span&gt;&lt;span class="right"&gt;&lt;span class="contact"&gt;&lt;a class="ahead" href="#openModal"  title="О программе"&gt;О программе&lt;/a&gt;&lt;/span&gt; &lt;span class="contact"&gt;&lt;a class="ahead" href="#openModal2" title="Инструкция"&gt;Инструкция&lt;/a&gt;&lt;/span&gt;&lt;/span&gt;&lt;/header&gt;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A6596">
        <w:rPr>
          <w:rFonts w:ascii="Times New Roman" w:hAnsi="Times New Roman" w:cs="Times New Roman"/>
          <w:sz w:val="24"/>
          <w:szCs w:val="24"/>
        </w:rPr>
        <w:t>&lt;</w:t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div</w:t>
      </w:r>
      <w:r w:rsidRPr="002A6596">
        <w:rPr>
          <w:rFonts w:ascii="Times New Roman" w:hAnsi="Times New Roman" w:cs="Times New Roman"/>
          <w:sz w:val="24"/>
          <w:szCs w:val="24"/>
        </w:rPr>
        <w:t xml:space="preserve"> </w:t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2A6596">
        <w:rPr>
          <w:rFonts w:ascii="Times New Roman" w:hAnsi="Times New Roman" w:cs="Times New Roman"/>
          <w:sz w:val="24"/>
          <w:szCs w:val="24"/>
        </w:rPr>
        <w:t>="</w:t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mathUR</w:t>
      </w:r>
      <w:r w:rsidRPr="002A6596">
        <w:rPr>
          <w:rFonts w:ascii="Times New Roman" w:hAnsi="Times New Roman" w:cs="Times New Roman"/>
          <w:sz w:val="24"/>
          <w:szCs w:val="24"/>
        </w:rPr>
        <w:t>"&gt;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A6596">
        <w:rPr>
          <w:rFonts w:ascii="Times New Roman" w:hAnsi="Times New Roman" w:cs="Times New Roman"/>
          <w:sz w:val="24"/>
          <w:szCs w:val="24"/>
        </w:rPr>
        <w:t>Введите количество уравнений: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&lt;input type="number" size="2" value="2" id="kol" onchange="readKol()"&gt;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&lt;br&gt;&lt;br&gt;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&lt;table id="matrix" border="0" cellpadding="5" cellspacing="0"&gt;&lt;/table&gt;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&lt;br&gt;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Выберите метод решения: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&lt;select id="method" onchange="visibleEps()"&gt;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&lt;option selected="selected"&gt;Метод Гаусса&lt;/option&gt;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</w:rPr>
        <w:t>&lt;</w:t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option</w:t>
      </w:r>
      <w:r w:rsidRPr="002A6596">
        <w:rPr>
          <w:rFonts w:ascii="Times New Roman" w:hAnsi="Times New Roman" w:cs="Times New Roman"/>
          <w:sz w:val="24"/>
          <w:szCs w:val="24"/>
        </w:rPr>
        <w:t>&gt;Метод Гаусса с выбором главного элемента&lt;/</w:t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option</w:t>
      </w:r>
      <w:r w:rsidRPr="002A6596">
        <w:rPr>
          <w:rFonts w:ascii="Times New Roman" w:hAnsi="Times New Roman" w:cs="Times New Roman"/>
          <w:sz w:val="24"/>
          <w:szCs w:val="24"/>
        </w:rPr>
        <w:t>&gt;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&lt;option&gt;Метой Зейделя&lt;/option&gt;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&lt;/select&gt;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&lt;span id="epsvalue"&gt;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Точность: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&lt;input type="text" size="7" id="valEps" value="0"&gt;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lastRenderedPageBreak/>
        <w:t>&lt;/span&gt;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&lt;br&gt;&lt;br&gt;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&lt;input type="button" class="button" id="butRes" onclick="methods()" value="Вычислить"&gt;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&lt;/div&gt;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&lt;div id="answer"&gt;&lt;/div&gt;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&lt;div id="openModal" class="modalDialog"&gt;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&lt;div id="win1"&gt;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&lt;a href="#close" title="Закрыть" class="close"&gt;×&lt;/a&gt;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</w:rPr>
        <w:t>&lt;</w:t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div</w:t>
      </w:r>
      <w:r w:rsidRPr="002A6596">
        <w:rPr>
          <w:rFonts w:ascii="Times New Roman" w:hAnsi="Times New Roman" w:cs="Times New Roman"/>
          <w:sz w:val="24"/>
          <w:szCs w:val="24"/>
        </w:rPr>
        <w:t xml:space="preserve"> </w:t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2A6596">
        <w:rPr>
          <w:rFonts w:ascii="Times New Roman" w:hAnsi="Times New Roman" w:cs="Times New Roman"/>
          <w:sz w:val="24"/>
          <w:szCs w:val="24"/>
        </w:rPr>
        <w:t>="</w:t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title</w:t>
      </w:r>
      <w:r w:rsidRPr="002A6596">
        <w:rPr>
          <w:rFonts w:ascii="Times New Roman" w:hAnsi="Times New Roman" w:cs="Times New Roman"/>
          <w:sz w:val="24"/>
          <w:szCs w:val="24"/>
        </w:rPr>
        <w:t>"&gt;О программе&lt;/</w:t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div</w:t>
      </w:r>
      <w:r w:rsidRPr="002A6596">
        <w:rPr>
          <w:rFonts w:ascii="Times New Roman" w:hAnsi="Times New Roman" w:cs="Times New Roman"/>
          <w:sz w:val="24"/>
          <w:szCs w:val="24"/>
        </w:rPr>
        <w:t>&gt;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</w:rPr>
        <w:tab/>
      </w:r>
      <w:r w:rsidRPr="002A6596">
        <w:rPr>
          <w:rFonts w:ascii="Times New Roman" w:hAnsi="Times New Roman" w:cs="Times New Roman"/>
          <w:sz w:val="24"/>
          <w:szCs w:val="24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&lt;div id="border"&gt;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&lt;center&gt;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&lt;h2&gt;SLAU v1.0&lt;/h2&gt;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&lt;h6&gt;Copyright &amp;copy; 2017&lt;/h6&gt;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&lt;hr&gt;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&lt;h4&gt;Alex Danko&lt;/h4&gt;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&lt;h5&gt;vk.com/alex_danko&lt;/h5&gt;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&lt;div style="border: 1px solid silver; border-radius: 10px;"&gt;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</w:rPr>
        <w:t>&lt;</w:t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2A6596">
        <w:rPr>
          <w:rFonts w:ascii="Times New Roman" w:hAnsi="Times New Roman" w:cs="Times New Roman"/>
          <w:sz w:val="24"/>
          <w:szCs w:val="24"/>
        </w:rPr>
        <w:t>5&gt;Работу выполнил студент&lt;/</w:t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2A6596">
        <w:rPr>
          <w:rFonts w:ascii="Times New Roman" w:hAnsi="Times New Roman" w:cs="Times New Roman"/>
          <w:sz w:val="24"/>
          <w:szCs w:val="24"/>
        </w:rPr>
        <w:t>5&gt;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A6596">
        <w:rPr>
          <w:rFonts w:ascii="Times New Roman" w:hAnsi="Times New Roman" w:cs="Times New Roman"/>
          <w:sz w:val="24"/>
          <w:szCs w:val="24"/>
        </w:rPr>
        <w:tab/>
      </w:r>
      <w:r w:rsidRPr="002A6596">
        <w:rPr>
          <w:rFonts w:ascii="Times New Roman" w:hAnsi="Times New Roman" w:cs="Times New Roman"/>
          <w:sz w:val="24"/>
          <w:szCs w:val="24"/>
        </w:rPr>
        <w:tab/>
        <w:t>&lt;</w:t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2A6596">
        <w:rPr>
          <w:rFonts w:ascii="Times New Roman" w:hAnsi="Times New Roman" w:cs="Times New Roman"/>
          <w:sz w:val="24"/>
          <w:szCs w:val="24"/>
        </w:rPr>
        <w:t xml:space="preserve">5&gt;группы </w:t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2A6596">
        <w:rPr>
          <w:rFonts w:ascii="Times New Roman" w:hAnsi="Times New Roman" w:cs="Times New Roman"/>
          <w:sz w:val="24"/>
          <w:szCs w:val="24"/>
        </w:rPr>
        <w:t>-41&lt;/</w:t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2A6596">
        <w:rPr>
          <w:rFonts w:ascii="Times New Roman" w:hAnsi="Times New Roman" w:cs="Times New Roman"/>
          <w:sz w:val="24"/>
          <w:szCs w:val="24"/>
        </w:rPr>
        <w:t>5&gt;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A6596">
        <w:rPr>
          <w:rFonts w:ascii="Times New Roman" w:hAnsi="Times New Roman" w:cs="Times New Roman"/>
          <w:sz w:val="24"/>
          <w:szCs w:val="24"/>
        </w:rPr>
        <w:tab/>
      </w:r>
      <w:r w:rsidRPr="002A6596">
        <w:rPr>
          <w:rFonts w:ascii="Times New Roman" w:hAnsi="Times New Roman" w:cs="Times New Roman"/>
          <w:sz w:val="24"/>
          <w:szCs w:val="24"/>
        </w:rPr>
        <w:tab/>
        <w:t>&lt;</w:t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2A6596">
        <w:rPr>
          <w:rFonts w:ascii="Times New Roman" w:hAnsi="Times New Roman" w:cs="Times New Roman"/>
          <w:sz w:val="24"/>
          <w:szCs w:val="24"/>
        </w:rPr>
        <w:t>5&gt;Дао Минь Хоанг&lt;/</w:t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2A6596">
        <w:rPr>
          <w:rFonts w:ascii="Times New Roman" w:hAnsi="Times New Roman" w:cs="Times New Roman"/>
          <w:sz w:val="24"/>
          <w:szCs w:val="24"/>
        </w:rPr>
        <w:t>5&gt;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</w:rPr>
        <w:tab/>
      </w:r>
      <w:r w:rsidRPr="002A6596">
        <w:rPr>
          <w:rFonts w:ascii="Times New Roman" w:hAnsi="Times New Roman" w:cs="Times New Roman"/>
          <w:sz w:val="24"/>
          <w:szCs w:val="24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&lt;/div&gt;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&lt;/center&gt;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&lt;/div&gt;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&lt;/div&gt;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&lt;/div&gt;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&lt;div id="openModal2" class="modalDialog"&gt;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&lt;div id="win2"&gt;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&lt;a href="#close" title="Закрыть" class="close"&gt;×&lt;/a&gt;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</w:rPr>
        <w:t>&lt;</w:t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div</w:t>
      </w:r>
      <w:r w:rsidRPr="002A6596">
        <w:rPr>
          <w:rFonts w:ascii="Times New Roman" w:hAnsi="Times New Roman" w:cs="Times New Roman"/>
          <w:sz w:val="24"/>
          <w:szCs w:val="24"/>
        </w:rPr>
        <w:t xml:space="preserve"> </w:t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2A6596">
        <w:rPr>
          <w:rFonts w:ascii="Times New Roman" w:hAnsi="Times New Roman" w:cs="Times New Roman"/>
          <w:sz w:val="24"/>
          <w:szCs w:val="24"/>
        </w:rPr>
        <w:t>="</w:t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title</w:t>
      </w:r>
      <w:r w:rsidRPr="002A6596">
        <w:rPr>
          <w:rFonts w:ascii="Times New Roman" w:hAnsi="Times New Roman" w:cs="Times New Roman"/>
          <w:sz w:val="24"/>
          <w:szCs w:val="24"/>
        </w:rPr>
        <w:t>2"&gt;Инструкция&lt;/</w:t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div</w:t>
      </w:r>
      <w:r w:rsidRPr="002A6596">
        <w:rPr>
          <w:rFonts w:ascii="Times New Roman" w:hAnsi="Times New Roman" w:cs="Times New Roman"/>
          <w:sz w:val="24"/>
          <w:szCs w:val="24"/>
        </w:rPr>
        <w:t>&gt;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2A6596">
        <w:rPr>
          <w:rFonts w:ascii="Times New Roman" w:hAnsi="Times New Roman" w:cs="Times New Roman"/>
          <w:sz w:val="24"/>
          <w:szCs w:val="24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&lt;div id="border2"&gt;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&lt;center&gt;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&lt;h2&gt;Ввод данных&lt;/h2&gt;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</w:rPr>
        <w:t>&lt;</w:t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2A6596">
        <w:rPr>
          <w:rFonts w:ascii="Times New Roman" w:hAnsi="Times New Roman" w:cs="Times New Roman"/>
          <w:sz w:val="24"/>
          <w:szCs w:val="24"/>
        </w:rPr>
        <w:t>5&gt;Можно вводить десятичные числа и дроби&lt;/</w:t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2A6596">
        <w:rPr>
          <w:rFonts w:ascii="Times New Roman" w:hAnsi="Times New Roman" w:cs="Times New Roman"/>
          <w:sz w:val="24"/>
          <w:szCs w:val="24"/>
        </w:rPr>
        <w:t>5&gt;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A6596">
        <w:rPr>
          <w:rFonts w:ascii="Times New Roman" w:hAnsi="Times New Roman" w:cs="Times New Roman"/>
          <w:sz w:val="24"/>
          <w:szCs w:val="24"/>
        </w:rPr>
        <w:tab/>
      </w:r>
      <w:r w:rsidRPr="002A6596">
        <w:rPr>
          <w:rFonts w:ascii="Times New Roman" w:hAnsi="Times New Roman" w:cs="Times New Roman"/>
          <w:sz w:val="24"/>
          <w:szCs w:val="24"/>
        </w:rPr>
        <w:tab/>
        <w:t>&lt;</w:t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2A6596">
        <w:rPr>
          <w:rFonts w:ascii="Times New Roman" w:hAnsi="Times New Roman" w:cs="Times New Roman"/>
          <w:sz w:val="24"/>
          <w:szCs w:val="24"/>
        </w:rPr>
        <w:t>5&gt;Если переменная отсутствует, то введите 0&lt;/</w:t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2A6596">
        <w:rPr>
          <w:rFonts w:ascii="Times New Roman" w:hAnsi="Times New Roman" w:cs="Times New Roman"/>
          <w:sz w:val="24"/>
          <w:szCs w:val="24"/>
        </w:rPr>
        <w:t>5&gt;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A6596">
        <w:rPr>
          <w:rFonts w:ascii="Times New Roman" w:hAnsi="Times New Roman" w:cs="Times New Roman"/>
          <w:sz w:val="24"/>
          <w:szCs w:val="24"/>
        </w:rPr>
        <w:tab/>
      </w:r>
      <w:r w:rsidRPr="002A6596">
        <w:rPr>
          <w:rFonts w:ascii="Times New Roman" w:hAnsi="Times New Roman" w:cs="Times New Roman"/>
          <w:sz w:val="24"/>
          <w:szCs w:val="24"/>
        </w:rPr>
        <w:tab/>
        <w:t>&lt;</w:t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hr</w:t>
      </w:r>
      <w:r w:rsidRPr="002A6596">
        <w:rPr>
          <w:rFonts w:ascii="Times New Roman" w:hAnsi="Times New Roman" w:cs="Times New Roman"/>
          <w:sz w:val="24"/>
          <w:szCs w:val="24"/>
        </w:rPr>
        <w:t>&gt;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A6596">
        <w:rPr>
          <w:rFonts w:ascii="Times New Roman" w:hAnsi="Times New Roman" w:cs="Times New Roman"/>
          <w:sz w:val="24"/>
          <w:szCs w:val="24"/>
        </w:rPr>
        <w:tab/>
      </w:r>
      <w:r w:rsidRPr="002A6596">
        <w:rPr>
          <w:rFonts w:ascii="Times New Roman" w:hAnsi="Times New Roman" w:cs="Times New Roman"/>
          <w:sz w:val="24"/>
          <w:szCs w:val="24"/>
        </w:rPr>
        <w:tab/>
        <w:t>&lt;</w:t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2A6596">
        <w:rPr>
          <w:rFonts w:ascii="Times New Roman" w:hAnsi="Times New Roman" w:cs="Times New Roman"/>
          <w:sz w:val="24"/>
          <w:szCs w:val="24"/>
        </w:rPr>
        <w:t>2&gt;Переключение между полями ввода&lt;/</w:t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2A6596">
        <w:rPr>
          <w:rFonts w:ascii="Times New Roman" w:hAnsi="Times New Roman" w:cs="Times New Roman"/>
          <w:sz w:val="24"/>
          <w:szCs w:val="24"/>
        </w:rPr>
        <w:t>2&gt;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A6596">
        <w:rPr>
          <w:rFonts w:ascii="Times New Roman" w:hAnsi="Times New Roman" w:cs="Times New Roman"/>
          <w:sz w:val="24"/>
          <w:szCs w:val="24"/>
        </w:rPr>
        <w:tab/>
      </w:r>
      <w:r w:rsidRPr="002A6596">
        <w:rPr>
          <w:rFonts w:ascii="Times New Roman" w:hAnsi="Times New Roman" w:cs="Times New Roman"/>
          <w:sz w:val="24"/>
          <w:szCs w:val="24"/>
        </w:rPr>
        <w:tab/>
        <w:t>&lt;</w:t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2A6596">
        <w:rPr>
          <w:rFonts w:ascii="Times New Roman" w:hAnsi="Times New Roman" w:cs="Times New Roman"/>
          <w:sz w:val="24"/>
          <w:szCs w:val="24"/>
        </w:rPr>
        <w:t>5&gt;Для переключение между полями ввода можно использовать мышь, клавишу [</w:t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TAB</w:t>
      </w:r>
      <w:r w:rsidRPr="002A6596">
        <w:rPr>
          <w:rFonts w:ascii="Times New Roman" w:hAnsi="Times New Roman" w:cs="Times New Roman"/>
          <w:sz w:val="24"/>
          <w:szCs w:val="24"/>
        </w:rPr>
        <w:t>] или зажатую клавишу [</w:t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CTRL</w:t>
      </w:r>
      <w:r w:rsidRPr="002A6596">
        <w:rPr>
          <w:rFonts w:ascii="Times New Roman" w:hAnsi="Times New Roman" w:cs="Times New Roman"/>
          <w:sz w:val="24"/>
          <w:szCs w:val="24"/>
        </w:rPr>
        <w:t>]+[</w:t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UP</w:t>
      </w:r>
      <w:r w:rsidRPr="002A6596">
        <w:rPr>
          <w:rFonts w:ascii="Times New Roman" w:hAnsi="Times New Roman" w:cs="Times New Roman"/>
          <w:sz w:val="24"/>
          <w:szCs w:val="24"/>
        </w:rPr>
        <w:t>],[</w:t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DOWN</w:t>
      </w:r>
      <w:r w:rsidRPr="002A6596">
        <w:rPr>
          <w:rFonts w:ascii="Times New Roman" w:hAnsi="Times New Roman" w:cs="Times New Roman"/>
          <w:sz w:val="24"/>
          <w:szCs w:val="24"/>
        </w:rPr>
        <w:t>],[</w:t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LEFT</w:t>
      </w:r>
      <w:r w:rsidRPr="002A6596">
        <w:rPr>
          <w:rFonts w:ascii="Times New Roman" w:hAnsi="Times New Roman" w:cs="Times New Roman"/>
          <w:sz w:val="24"/>
          <w:szCs w:val="24"/>
        </w:rPr>
        <w:t>],[</w:t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RIGHT</w:t>
      </w:r>
      <w:r w:rsidRPr="002A6596">
        <w:rPr>
          <w:rFonts w:ascii="Times New Roman" w:hAnsi="Times New Roman" w:cs="Times New Roman"/>
          <w:sz w:val="24"/>
          <w:szCs w:val="24"/>
        </w:rPr>
        <w:t>]&lt;/</w:t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h</w:t>
      </w:r>
      <w:r w:rsidRPr="002A6596">
        <w:rPr>
          <w:rFonts w:ascii="Times New Roman" w:hAnsi="Times New Roman" w:cs="Times New Roman"/>
          <w:sz w:val="24"/>
          <w:szCs w:val="24"/>
        </w:rPr>
        <w:t>5&gt;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</w:rPr>
        <w:tab/>
      </w:r>
      <w:r w:rsidRPr="002A6596">
        <w:rPr>
          <w:rFonts w:ascii="Times New Roman" w:hAnsi="Times New Roman" w:cs="Times New Roman"/>
          <w:sz w:val="24"/>
          <w:szCs w:val="24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 xml:space="preserve">&lt;hr&gt; 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&lt;h2&gt;Пример&lt;/h2&gt;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&lt;hr style="width: 90px"&gt;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&lt;h5&gt;2x&lt;sub&gt;1&lt;/sub&gt;-0.5x&lt;sub&gt;2&lt;/sub&gt;=3&lt;/h5&gt;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&lt;h5&gt;2x&lt;sub&gt;1&lt;/sub&gt;+0.5x&lt;sub&gt;2&lt;/sub&gt;=1&lt;/h5&gt;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&lt;div style="border: 2px solid silver; width: 350px;border-radius: 10px;"&gt;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&lt;table border="0" cellpadding="5" cellspacing="0" style="display: inline-block;"&gt;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&lt;caption style="text-align:left; font-style: italic;"&gt;Матрица коэффицентов&lt;/caption&gt;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&lt;tr&gt;&lt;td&gt;&lt;input type="text" value="2" size="7" readonly&gt;&lt;/td&gt;&lt;td&gt;&lt;input type="text" value="-0.5" size="7" readonly&gt;&lt;/td&gt;&lt;/tr&gt;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&lt;tr&gt;&lt;td&gt;&lt;input type="text" value="2" size="7" readonly&gt;&lt;/td&gt;&lt;td&gt;&lt;input type="text" value="0.5" size="7" readonly&gt;&lt;/td&gt;&lt;/tr&gt;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&lt;/table&gt;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&lt;table border="0" cellpadding="5" cellspacing="0" style="display: inline-block;margin-left: 15px;"&gt;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&lt;caption style="text-align:left; font-style: italic;"&gt;Свободные члены&lt;/caption&gt;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&lt;tr&gt;&lt;td&gt;&lt;input type="text" value="3" size="7" readonly&gt;&lt;/td&gt;&lt;/tr&gt;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&lt;tr&gt;&lt;td&gt;&lt;input type="text" value="1" size="7" readonly&gt;&lt;/td&gt;&lt;/tr&gt;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&lt;/table&gt;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&lt;/div&gt;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&lt;/center&gt;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&lt;/div&gt;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  <w:t>&lt;/div&gt;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&lt;/div&gt;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&lt;/div&gt;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&lt;footer&gt;&lt;span class="left"&gt;Все права защищены &amp;copy; 2017&lt;/span&gt;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&lt;span id="social"&gt;&lt;img src="img/vk.png" alt="VK" title="VK"&gt;&lt;img src="img/fb.png" alt="fb" title="fb"&gt;&lt;img src="img/inst.png" alt="instagram" title="instagram"&gt;&lt;img src="img/twitter.png" alt="twitter" title="twitter"&gt;&lt;/span&gt;&lt;/footer&gt;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&lt;/body&gt;</w:t>
      </w:r>
    </w:p>
    <w:p w:rsid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&lt;/html&gt;</w:t>
      </w:r>
    </w:p>
    <w:p w:rsidR="002A6596" w:rsidRDefault="002A6596" w:rsidP="002A6596">
      <w:pPr>
        <w:spacing w:line="240" w:lineRule="auto"/>
        <w:jc w:val="center"/>
        <w:rPr>
          <w:rFonts w:ascii="Times New Roman" w:hAnsi="Times New Roman" w:cs="Times New Roman"/>
          <w:b/>
          <w:i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i/>
          <w:sz w:val="24"/>
          <w:szCs w:val="24"/>
          <w:u w:val="single"/>
          <w:lang w:val="en-US"/>
        </w:rPr>
        <w:t>style.css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@charset "utf-8";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* 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margin: 0;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padding: 0;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html{height: 100%;}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body{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width: 100%;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height: 100%;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color:#333;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background: #edeef0;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font-size: 1em;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font-family: "Segoe UI", sans-serif;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line-height: 135%;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header, footer 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width: 700px;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background-color: #45688e;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lastRenderedPageBreak/>
        <w:t>margin: auto;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header{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padding: 1%;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border-radius: 0 0 15px 15px;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footer{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padding-bottom: 4%;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padding: 1.5%;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border-radius: 15px 15px 0 0;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margin-top: 10px;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#page-wrap:after 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content: "";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display: block;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footer, #page-wrap:after {height: 10px;}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#page-wrap{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min-height: 92.4%;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margin-bottom: -10px;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#mathUR{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width: 700px;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 xml:space="preserve">    padding: 10px;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 xml:space="preserve">    margin: auto; 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border-radius: 15px;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 xml:space="preserve">    border: 1px solid silver;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 xml:space="preserve">    margin-top: 10px;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 xml:space="preserve">    background-color: #FFFFFF;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 xml:space="preserve">    overflow: auto;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 xml:space="preserve">    max-height:350px;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 xml:space="preserve">    white-space:nowrap;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.left{float: left;}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.right{float: right;}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span{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color: #FFFFFF;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img{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max-width: 2.9%;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height: auto;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width: auto\9;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#social{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margin-left: 150px;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footer img{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float: right;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width: 3.5%;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margin-left: 5px;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lastRenderedPageBreak/>
        <w:t>.button 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background:-webkit-gradient(linear, left top, left bottom, color-stop(0.05, #4276ad), color-stop(1, #4675a3));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background:-moz-linear-gradient(top, #4276ad 5%, #4675a3 100%);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background:-webkit-linear-gradient(top, #4276ad 5%, #4675a3 100%);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background:-o-linear-gradient(top, #4276ad 5%, #4675a3 100%);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background:-ms-linear-gradient(top, #4276ad 5%, #4675a3 100%);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background:linear-gradient(to bottom, #4276ad 5%, #4675a3 100%);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filter:progid:DXImageTransform.Microsoft.gradient(startColorstr='#4276ad', endColorstr='#4675a3',GradientType=0);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background-color:#4276ad;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-moz-border-radius:3px;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-webkit-border-radius:3px;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border-radius:3px;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border:1px solid #45688e;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display:inline-block;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cursor:pointer;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color:#ffffff;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font-family:Arial;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font-size:12px;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padding:6px 12px;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text-decoration:none;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text-shadow:0px 1px 0px #7a8eb9;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.button:hover 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background:-webkit-gradient(linear, left top, left bottom, color-stop(0.05, #4675a3), color-stop(1, #4276ad));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background:-moz-linear-gradient(top, #45688e 5%, #4276ad 100%);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background:-webkit-linear-gradient(top, #45688e 5%, #4276ad 100%);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background:-o-linear-gradient(top, #45688e 5%, #4276ad 100%);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background:-ms-linear-gradient(top, #45688e 5%, #4276ad 100%);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background:linear-gradient(to bottom, #45688e 5%, #4276ad 100%);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  <w:t>filter:progid:DXImageTransform.Microsoft.gradient(startColorstr='#45688e', endColorstr='#4276ad',GradientType=0);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background-color:#45688e;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.button:active 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position:relative;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top:1px;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#slau{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font-size: 1.5em;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font-family: normal 16px/1 Arial, Helvetica, sans-serif;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color: #FFFFFF;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height: 0px;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.contact{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font-size: 1.5em;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font-family: Comic Sans MS, sans-serif;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margin-left: 20px;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.ahead 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color: #FFFFFF;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display: inline;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-webkit-box-sizing: content-box;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-moz-box-sizing: content-box;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box-sizing: content-box;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float: right;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width: 98px;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margin: -14px 0 0;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  <w:t>padding: 17px;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overflow: hidden;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border: none;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font: normal 16px/1 Arial, Helvetica, sans-serif;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color: rgba(255,255,255,1);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text-align: center;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-o-text-overflow: ellipsis;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text-overflow: ellipsis;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background: #45688e;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-webkit-box-shadow: 0 0 0 0 rgba(0,0,0,0.3) 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box-shadow: 0 0 0 0 rgba(0,0,0,0.3) 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text-shadow: 1px 1px 1px rgba(0,0,0,0.2) 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text-decoration: none;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transition: all.6s ease;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-moz-transition: all.6s ease;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-webkit-transition: all.6s ease;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-ms-transition: all.6s ease;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.ahead:hover 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background: #44607F;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text-decoration: none;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transition: all.6s ease;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-moz-transition: all.6s ease;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-webkit-transition: all.6s ease;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-ms-transition: all.6s ease;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.ahead:active{color: #8ce4a6}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#matrix{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  <w:t>display: inline-block;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#answer{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width: 700px;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height: 290px;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 xml:space="preserve">    padding: 10px;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 xml:space="preserve">    margin: auto; 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 xml:space="preserve">    border-radius: 15px;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 xml:space="preserve">    border: 1px solid silver;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 xml:space="preserve">    margin-top: 10px;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 xml:space="preserve">    background-color: #FFFFFF;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 xml:space="preserve">    max-height: 290px;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.modalDialog 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position: fixed;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font-family: Arial, Helvetica, sans-serif;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top: 0;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right: 0;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bottom: 0;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left: 0;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background: rgba(0,0,0,0.8);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z-index: 99999;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-webkit-transition: opacity 400ms ease-in;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-moz-transition: opacity 400ms ease-in;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transition: opacity 400ms ease-in;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display: none;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pointer-events: none;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.modalDialog:target 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display: block;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pointer-events: auto;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#win1 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width: 300px;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position: relative;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margin: 10% auto;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padding: 5px 20px 13px 20px;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background: #fff;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#win2 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width: 600px;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position: relative;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margin: 10% auto;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padding: 5px 20px 13px 20px;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background: #fff;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.close 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background: #45688e;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color: #DDE3E3;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line-height: 25px;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position: absolute;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right: 20px;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text-align: center;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top: 12px;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width: 24px;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lastRenderedPageBreak/>
        <w:t>text-decoration: none;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font-size: 20px;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.close:hover { color: #FFFFFF; 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#title{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width: inherit;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background: #45688e;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color: #FFFFFF;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margin: -5px -20px 0;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padding: 17px 20px 17px 20px;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overflow: hidden;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border: none;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font: normal 16px/1 Arial, Helvetica, sans-serif;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color: rgba(255,255,255,1);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text-align: center;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-o-text-overflow: ellipsis;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text-overflow: ellipsis;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background: #45688e;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-webkit-box-shadow: 0 0 0 0 rgba(0,0,0,0.3) 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box-shadow: 0 0 0 0 rgba(0,0,0,0.3) 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text-shadow: 1px 1px 1px rgba(0,0,0,0.2) 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text-decoration: none;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#border{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border:1px solid silver;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margin-top: 10px;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padding: 17px 20px 17px 20px;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#title2{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width: inherit;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background: #45688e;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color: #FFFFFF;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margin: -5px -20px 0;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padding: 17px 20px 17px 20px;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overflow: hidden;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border: none;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font: normal 16px/1 Arial, Helvetica, sans-serif;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color: rgba(255,255,255,1);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text-align: center;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-o-text-overflow: ellipsis;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text-overflow: ellipsis;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background: #45688e;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-webkit-box-shadow: 0 0 0 0 rgba(0,0,0,0.3) 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box-shadow: 0 0 0 0 rgba(0,0,0,0.3) 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text-shadow: 1px 1px 1px rgba(0,0,0,0.2) 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text-decoration: none;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#border2{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border:1px solid silver;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margin-top: 10px;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padding: 17px 20px 17px 20px;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#epsvalue{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 xml:space="preserve">color: #000000; 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visibility: hidden;</w:t>
      </w:r>
    </w:p>
    <w:p w:rsidR="002A6596" w:rsidRPr="00571FA0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margin</w:t>
      </w:r>
      <w:r w:rsidRPr="00571FA0">
        <w:rPr>
          <w:rFonts w:ascii="Times New Roman" w:hAnsi="Times New Roman" w:cs="Times New Roman"/>
          <w:sz w:val="24"/>
          <w:szCs w:val="24"/>
          <w:lang w:val="en-US"/>
        </w:rPr>
        <w:t>-</w:t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left</w:t>
      </w:r>
      <w:r w:rsidRPr="00571FA0">
        <w:rPr>
          <w:rFonts w:ascii="Times New Roman" w:hAnsi="Times New Roman" w:cs="Times New Roman"/>
          <w:sz w:val="24"/>
          <w:szCs w:val="24"/>
          <w:lang w:val="en-US"/>
        </w:rPr>
        <w:t>: 39</w:t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px</w:t>
      </w:r>
      <w:r w:rsidRPr="00571FA0">
        <w:rPr>
          <w:rFonts w:ascii="Times New Roman" w:hAnsi="Times New Roman" w:cs="Times New Roman"/>
          <w:sz w:val="24"/>
          <w:szCs w:val="24"/>
          <w:lang w:val="en-US"/>
        </w:rPr>
        <w:t>;}</w:t>
      </w:r>
    </w:p>
    <w:p w:rsidR="002A6596" w:rsidRDefault="002A6596" w:rsidP="002A6596">
      <w:pPr>
        <w:spacing w:line="240" w:lineRule="auto"/>
        <w:jc w:val="center"/>
        <w:rPr>
          <w:rFonts w:ascii="Times New Roman" w:hAnsi="Times New Roman" w:cs="Times New Roman"/>
          <w:b/>
          <w:i/>
          <w:sz w:val="24"/>
          <w:szCs w:val="24"/>
          <w:u w:val="single"/>
          <w:lang w:val="en-US"/>
        </w:rPr>
      </w:pPr>
      <w:r>
        <w:rPr>
          <w:rFonts w:ascii="Times New Roman" w:hAnsi="Times New Roman" w:cs="Times New Roman"/>
          <w:b/>
          <w:i/>
          <w:sz w:val="24"/>
          <w:szCs w:val="24"/>
          <w:u w:val="single"/>
          <w:lang w:val="en-US"/>
        </w:rPr>
        <w:lastRenderedPageBreak/>
        <w:t>method.js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var mas=[];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var res=[];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var x=[];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var keyAlert=0;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725653" w:rsidRPr="00571FA0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function</w:t>
      </w:r>
      <w:r w:rsidRPr="00571FA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keyJump</w:t>
      </w:r>
      <w:r w:rsidRPr="00571FA0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evt</w:t>
      </w:r>
      <w:r w:rsidRPr="00571FA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ob</w:t>
      </w:r>
      <w:r w:rsidRPr="00571FA0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r w:rsidR="00725653" w:rsidRPr="00571FA0">
        <w:rPr>
          <w:rFonts w:ascii="Times New Roman" w:hAnsi="Times New Roman" w:cs="Times New Roman"/>
          <w:sz w:val="24"/>
          <w:szCs w:val="24"/>
          <w:lang w:val="en-US"/>
        </w:rPr>
        <w:t xml:space="preserve">// </w:t>
      </w:r>
      <w:r w:rsidR="00725653">
        <w:rPr>
          <w:rFonts w:ascii="Times New Roman" w:hAnsi="Times New Roman" w:cs="Times New Roman"/>
          <w:sz w:val="24"/>
          <w:szCs w:val="24"/>
        </w:rPr>
        <w:t>перемещение</w:t>
      </w:r>
      <w:r w:rsidR="00725653" w:rsidRPr="00571FA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25653">
        <w:rPr>
          <w:rFonts w:ascii="Times New Roman" w:hAnsi="Times New Roman" w:cs="Times New Roman"/>
          <w:sz w:val="24"/>
          <w:szCs w:val="24"/>
        </w:rPr>
        <w:t>по</w:t>
      </w:r>
      <w:r w:rsidR="00725653" w:rsidRPr="00571FA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25653">
        <w:rPr>
          <w:rFonts w:ascii="Times New Roman" w:hAnsi="Times New Roman" w:cs="Times New Roman"/>
          <w:sz w:val="24"/>
          <w:szCs w:val="24"/>
        </w:rPr>
        <w:t>полям</w:t>
      </w:r>
      <w:r w:rsidR="00725653" w:rsidRPr="00571FA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25653">
        <w:rPr>
          <w:rFonts w:ascii="Times New Roman" w:hAnsi="Times New Roman" w:cs="Times New Roman"/>
          <w:sz w:val="24"/>
          <w:szCs w:val="24"/>
        </w:rPr>
        <w:t>ввода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var kol=parseInt(document.getElementById("kol").value);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 xml:space="preserve">  evt = window.event ? window.event : evt;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 xml:space="preserve">  if (!evt.ctrlKey) return;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 xml:space="preserve">  for(var i=0;  document.getElementsByClassName('lock')[i] != ob; i++) {}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var lengthLock=document.getElementsByClassName('lock').length;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if (evt.keyCode == 37 &amp;&amp; i &gt; 0) 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document.getElementsByClassName('lock')[i-1].focus();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if (evt.keyCode == 39 &amp;&amp; i &lt; lengthLock - 1) 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document.getElementsByClassName('lock')[i+1].focus();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if (evt.keyCode == 39 &amp;&amp; i == lengthLock-1) 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document.getElementsByClassName('lock')[0].focus();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if (evt.keyCode == 37 &amp;&amp; i == 0) 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document.getElementsByClassName('lock')[lengthLock-1].focus();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 if (evt.keyCode == 40 &amp;&amp; i &lt; lengthLock-(kol+1) ) 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 xml:space="preserve">    document.getElementsByClassName('lock')[i+kol+1].focus();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if (evt.keyCode == 40 &amp;&amp; i &gt; lengthLock-(kol+2) ) 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 xml:space="preserve">    document.getElementsByClassName('lock')[i-(lengthLock-(kol+1))].focus();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 xml:space="preserve">   if (evt.keyCode == 38 &amp;&amp; i &gt; kol ) 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 xml:space="preserve">    document.getElementsByClassName('lock')[i-(kol+1)].focus();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 xml:space="preserve">  if (evt.keyCode == 38 &amp;&amp; i &lt; kol+1 ) 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 xml:space="preserve">    document.getElementsByClassName('lock')[i+(lengthLock-(kol+1))].focus();</w:t>
      </w:r>
    </w:p>
    <w:p w:rsidR="002A6596" w:rsidRPr="00571FA0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Pr="00571FA0">
        <w:rPr>
          <w:rFonts w:ascii="Times New Roman" w:hAnsi="Times New Roman" w:cs="Times New Roman"/>
          <w:sz w:val="24"/>
          <w:szCs w:val="24"/>
        </w:rPr>
        <w:t>}</w:t>
      </w:r>
    </w:p>
    <w:p w:rsidR="002A6596" w:rsidRPr="00571FA0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2A6596" w:rsidRPr="00571FA0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71FA0">
        <w:rPr>
          <w:rFonts w:ascii="Times New Roman" w:hAnsi="Times New Roman" w:cs="Times New Roman"/>
          <w:sz w:val="24"/>
          <w:szCs w:val="24"/>
        </w:rPr>
        <w:t>}</w:t>
      </w:r>
    </w:p>
    <w:p w:rsidR="002A6596" w:rsidRPr="00571FA0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2A6596" w:rsidRPr="00571FA0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71FA0">
        <w:rPr>
          <w:rFonts w:ascii="Times New Roman" w:hAnsi="Times New Roman" w:cs="Times New Roman"/>
          <w:sz w:val="24"/>
          <w:szCs w:val="24"/>
        </w:rPr>
        <w:t>///////////////////////////////////////////////////////////////////////////////////////////////////////////////////////////////////////</w:t>
      </w:r>
    </w:p>
    <w:p w:rsidR="002A6596" w:rsidRPr="00725653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function</w:t>
      </w:r>
      <w:r w:rsidRPr="00725653">
        <w:rPr>
          <w:rFonts w:ascii="Times New Roman" w:hAnsi="Times New Roman" w:cs="Times New Roman"/>
          <w:sz w:val="24"/>
          <w:szCs w:val="24"/>
        </w:rPr>
        <w:t xml:space="preserve"> </w:t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lockerWR</w:t>
      </w:r>
      <w:r w:rsidRPr="00725653">
        <w:rPr>
          <w:rFonts w:ascii="Times New Roman" w:hAnsi="Times New Roman" w:cs="Times New Roman"/>
          <w:sz w:val="24"/>
          <w:szCs w:val="24"/>
        </w:rPr>
        <w:t>(</w:t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kol</w:t>
      </w:r>
      <w:r w:rsidRPr="00725653">
        <w:rPr>
          <w:rFonts w:ascii="Times New Roman" w:hAnsi="Times New Roman" w:cs="Times New Roman"/>
          <w:sz w:val="24"/>
          <w:szCs w:val="24"/>
        </w:rPr>
        <w:t>)</w:t>
      </w:r>
      <w:r w:rsidR="00725653" w:rsidRPr="00725653">
        <w:rPr>
          <w:rFonts w:ascii="Times New Roman" w:hAnsi="Times New Roman" w:cs="Times New Roman"/>
          <w:sz w:val="24"/>
          <w:szCs w:val="24"/>
        </w:rPr>
        <w:t xml:space="preserve"> //</w:t>
      </w:r>
      <w:r w:rsidR="00725653">
        <w:rPr>
          <w:rFonts w:ascii="Times New Roman" w:hAnsi="Times New Roman" w:cs="Times New Roman"/>
          <w:sz w:val="24"/>
          <w:szCs w:val="24"/>
        </w:rPr>
        <w:t xml:space="preserve"> ограничение ввода в поля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25653">
        <w:rPr>
          <w:rFonts w:ascii="Times New Roman" w:hAnsi="Times New Roman" w:cs="Times New Roman"/>
          <w:sz w:val="24"/>
          <w:szCs w:val="24"/>
        </w:rPr>
        <w:t xml:space="preserve">  </w:t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 xml:space="preserve">    for(i=0;i&lt;kol+1;i++)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 xml:space="preserve">    document.getElementsByClassName('lock')[i].onkeypress = function(e) 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 xml:space="preserve">      e = e || event;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 xml:space="preserve">      if (e.ctrlKey || e.altKey || e.metaKey) return;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 xml:space="preserve">      var chr = getChar(e);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 xml:space="preserve">      if (chr == null) return;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 xml:space="preserve">      if ((chr &lt; '0' || chr &gt; '9') &amp;&amp; chr!='.' &amp;&amp; chr!='/' &amp;&amp; chr!='-') 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 xml:space="preserve">        return false;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 xml:space="preserve">    function getChar(event) 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 xml:space="preserve">      if (event.which == null) 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 xml:space="preserve">        if (event.keyCode &lt; 32) return null;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 xml:space="preserve">        return String.fromCharCode(event.keyCode) // IE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 xml:space="preserve">      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 xml:space="preserve">      if (event.which != 0 &amp;&amp; event.charCode != 0) 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 xml:space="preserve">        if (event.which &lt; 32) return null;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 xml:space="preserve">        return String.fromCharCode(event.which) // остальные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 xml:space="preserve">      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 xml:space="preserve">      return null; // специальная клавиша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 xml:space="preserve">   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 xml:space="preserve">  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2A6596" w:rsidRPr="00571FA0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function</w:t>
      </w:r>
      <w:r w:rsidRPr="00571FA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readKol</w:t>
      </w:r>
      <w:r w:rsidRPr="00571FA0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="00725653" w:rsidRPr="00571FA0">
        <w:rPr>
          <w:rFonts w:ascii="Times New Roman" w:hAnsi="Times New Roman" w:cs="Times New Roman"/>
          <w:sz w:val="24"/>
          <w:szCs w:val="24"/>
          <w:lang w:val="en-US"/>
        </w:rPr>
        <w:t xml:space="preserve">// </w:t>
      </w:r>
      <w:r w:rsidR="00725653">
        <w:rPr>
          <w:rFonts w:ascii="Times New Roman" w:hAnsi="Times New Roman" w:cs="Times New Roman"/>
          <w:sz w:val="24"/>
          <w:szCs w:val="24"/>
        </w:rPr>
        <w:t>вывод</w:t>
      </w:r>
      <w:r w:rsidR="00725653" w:rsidRPr="00571FA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25653">
        <w:rPr>
          <w:rFonts w:ascii="Times New Roman" w:hAnsi="Times New Roman" w:cs="Times New Roman"/>
          <w:sz w:val="24"/>
          <w:szCs w:val="24"/>
        </w:rPr>
        <w:t>полей</w:t>
      </w:r>
      <w:r w:rsidR="00725653" w:rsidRPr="00571FA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25653">
        <w:rPr>
          <w:rFonts w:ascii="Times New Roman" w:hAnsi="Times New Roman" w:cs="Times New Roman"/>
          <w:sz w:val="24"/>
          <w:szCs w:val="24"/>
        </w:rPr>
        <w:t>матриц</w:t>
      </w:r>
      <w:r w:rsidR="00725653" w:rsidRPr="00571FA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25653">
        <w:rPr>
          <w:rFonts w:ascii="Times New Roman" w:hAnsi="Times New Roman" w:cs="Times New Roman"/>
          <w:sz w:val="24"/>
          <w:szCs w:val="24"/>
        </w:rPr>
        <w:t>для</w:t>
      </w:r>
      <w:r w:rsidR="00725653" w:rsidRPr="00571FA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25653">
        <w:rPr>
          <w:rFonts w:ascii="Times New Roman" w:hAnsi="Times New Roman" w:cs="Times New Roman"/>
          <w:sz w:val="24"/>
          <w:szCs w:val="24"/>
        </w:rPr>
        <w:t>ввода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var answer=document.getElementById('answer');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var kol=document.getElementById("kol").value;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var matrix = document.getElementById('matrix');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var buf='';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answer.innerHTML='';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var cols=parseInt(kol)+1;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matrix.innerHTML='&lt;th colspan="'+cols+'" style="text-align:left; font-style: italic; font-weight:normal;"&gt;Матрица &lt;br&gt;коэффицентов&lt;/th&gt;&lt;th style="text-align:left; font-style: italic; font-weight:normal;"&gt;Свободные &lt;br&gt;члены&lt;/th&gt;';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for(var i=0;i&lt;kol;i++)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buf+='&lt;tr&gt;';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for(var j=0;j&lt;kol;j++)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buf+='&lt;td&gt;&lt;input  onkeydown="keyJump(event,this)" class="lock" size="7"'+'id="'+i+j+'"&gt;&lt;/td&gt;';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buf+='&lt;td&gt;&lt;input size="1" style="visibility: hidden;"&gt;&lt;/td&gt;&lt;td&gt;&lt;input  onkeydown="keyJump(event,this)" class="lock" size="7"'+'id="'+i+'"&gt;&lt;/td&gt;'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buf+='&lt;/tr&gt;';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matrix.innerHTML+=buf;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switch(kol)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case '2':document.getElementById('answer').style.height=(document.documentElement.clientHeight-document.getElementById('mathUR').style.height-390)+'px';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break;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case '3':document.getElementById('answer').style.height=(document.documentElement.clientHeight-document.getElementById('mathUR').style.height-410)+'px';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break;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case '4':document.getElementById('answer').style.height=(document.documentElement.clientHeight-document.getElementById('mathUR').style.height-430)+'px';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break;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case '5':document.getElementById('answer').style.height=(document.documentElement.clientHeight-document.getElementById('mathUR').style.height-450)+'px';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break;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case '6':document.getElementById('answer').style.height=(document.documentElement.clientHeight-document.getElementById('mathUR').style.height-470)+'px';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  <w:t>break;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case '7':document.getElementById('answer').style.height=(document.documentElement.clientHeight-document.getElementById('mathUR').style.height-490)+'px';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break;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lockerWR(kol*kol+kol);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2A6596" w:rsidRPr="00571FA0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71FA0">
        <w:rPr>
          <w:rFonts w:ascii="Times New Roman" w:hAnsi="Times New Roman" w:cs="Times New Roman"/>
          <w:sz w:val="24"/>
          <w:szCs w:val="24"/>
        </w:rPr>
        <w:t>}</w:t>
      </w:r>
      <w:r w:rsidRPr="00571FA0">
        <w:rPr>
          <w:rFonts w:ascii="Times New Roman" w:hAnsi="Times New Roman" w:cs="Times New Roman"/>
          <w:sz w:val="24"/>
          <w:szCs w:val="24"/>
        </w:rPr>
        <w:tab/>
      </w:r>
    </w:p>
    <w:p w:rsidR="002A6596" w:rsidRPr="00571FA0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2A6596" w:rsidRPr="00571FA0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2A6596" w:rsidRPr="00725653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function</w:t>
      </w:r>
      <w:r w:rsidRPr="00571FA0">
        <w:rPr>
          <w:rFonts w:ascii="Times New Roman" w:hAnsi="Times New Roman" w:cs="Times New Roman"/>
          <w:sz w:val="24"/>
          <w:szCs w:val="24"/>
        </w:rPr>
        <w:t xml:space="preserve"> </w:t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mathMatrix</w:t>
      </w:r>
      <w:r w:rsidRPr="00571FA0">
        <w:rPr>
          <w:rFonts w:ascii="Times New Roman" w:hAnsi="Times New Roman" w:cs="Times New Roman"/>
          <w:sz w:val="24"/>
          <w:szCs w:val="24"/>
        </w:rPr>
        <w:t>()</w:t>
      </w:r>
      <w:r w:rsidR="00725653">
        <w:rPr>
          <w:rFonts w:ascii="Times New Roman" w:hAnsi="Times New Roman" w:cs="Times New Roman"/>
          <w:sz w:val="24"/>
          <w:szCs w:val="24"/>
        </w:rPr>
        <w:t xml:space="preserve"> </w:t>
      </w:r>
      <w:r w:rsidR="00725653" w:rsidRPr="00571FA0">
        <w:rPr>
          <w:rFonts w:ascii="Times New Roman" w:hAnsi="Times New Roman" w:cs="Times New Roman"/>
          <w:sz w:val="24"/>
          <w:szCs w:val="24"/>
        </w:rPr>
        <w:t>//</w:t>
      </w:r>
      <w:r w:rsidR="00725653">
        <w:rPr>
          <w:rFonts w:ascii="Times New Roman" w:hAnsi="Times New Roman" w:cs="Times New Roman"/>
          <w:sz w:val="24"/>
          <w:szCs w:val="24"/>
        </w:rPr>
        <w:t>считывание введенных данных</w:t>
      </w:r>
    </w:p>
    <w:p w:rsidR="002A6596" w:rsidRPr="00571FA0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71FA0">
        <w:rPr>
          <w:rFonts w:ascii="Times New Roman" w:hAnsi="Times New Roman" w:cs="Times New Roman"/>
          <w:sz w:val="24"/>
          <w:szCs w:val="24"/>
        </w:rPr>
        <w:t>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71FA0">
        <w:rPr>
          <w:rFonts w:ascii="Times New Roman" w:hAnsi="Times New Roman" w:cs="Times New Roman"/>
          <w:sz w:val="24"/>
          <w:szCs w:val="24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var a,b;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var poisk='/';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var dr;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var answer=document.getElementById('answer');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var kol=document.getElementById("kol").value;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keyAlert=0;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for(var i=0;i&lt;kol;i++)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mas[i]=[];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for(var i=0;i&lt;kol;i++)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a=""+i+"";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for(var j=0;j&lt;kol;j++)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b=""+i+j+"";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if(!document.getElementById(b).value)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keyAlert++;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if ((document.getElementById(b).value).search(poisk)!=(-1))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dr=(document.getElementById(b).value).split(poisk);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mas[i][j]=parseFloat(dr[0]/dr[1]);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else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mas[i][j]=parseFloat(document.getElementById(b).value);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if(!document.getElementById(a).value)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keyAlert++;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if((document.getElementById(a).value).search(poisk)!=(-1))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dr=(document.getElementById(a).value).split(poisk);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res[i]=parseFloat(dr[0]/dr[1]);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else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res[i]=parseFloat(document.getElementById(a).value);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if(keyAlert!=0)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answer.innerHTML='&lt;center&gt;&lt;h1 style="color:red;"&gt;ОШИБКА&lt;/h1&gt;&lt;br&gt;&lt;h3&gt;Пожалуйста, заполните все поля&lt;h3&gt;&lt;/center&gt;';</w:t>
      </w:r>
    </w:p>
    <w:p w:rsidR="002A6596" w:rsidRPr="00571FA0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71FA0">
        <w:rPr>
          <w:rFonts w:ascii="Times New Roman" w:hAnsi="Times New Roman" w:cs="Times New Roman"/>
          <w:sz w:val="24"/>
          <w:szCs w:val="24"/>
        </w:rPr>
        <w:t>}</w:t>
      </w:r>
    </w:p>
    <w:p w:rsidR="002A6596" w:rsidRPr="00571FA0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71FA0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:rsidR="002A6596" w:rsidRPr="00571FA0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71FA0">
        <w:rPr>
          <w:rFonts w:ascii="Times New Roman" w:hAnsi="Times New Roman" w:cs="Times New Roman"/>
          <w:sz w:val="24"/>
          <w:szCs w:val="24"/>
        </w:rPr>
        <w:t>////////////////////////////////////////////////////////////////////////////////////////////////////////////////////////////////////////////////</w:t>
      </w:r>
    </w:p>
    <w:p w:rsidR="002A6596" w:rsidRPr="00725653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function</w:t>
      </w:r>
      <w:r w:rsidRPr="00725653">
        <w:rPr>
          <w:rFonts w:ascii="Times New Roman" w:hAnsi="Times New Roman" w:cs="Times New Roman"/>
          <w:sz w:val="24"/>
          <w:szCs w:val="24"/>
        </w:rPr>
        <w:t xml:space="preserve"> </w:t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ZeidelEnd</w:t>
      </w:r>
      <w:r w:rsidRPr="00725653">
        <w:rPr>
          <w:rFonts w:ascii="Times New Roman" w:hAnsi="Times New Roman" w:cs="Times New Roman"/>
          <w:sz w:val="24"/>
          <w:szCs w:val="24"/>
        </w:rPr>
        <w:t>(</w:t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725653">
        <w:rPr>
          <w:rFonts w:ascii="Times New Roman" w:hAnsi="Times New Roman" w:cs="Times New Roman"/>
          <w:sz w:val="24"/>
          <w:szCs w:val="24"/>
        </w:rPr>
        <w:t>,</w:t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725653">
        <w:rPr>
          <w:rFonts w:ascii="Times New Roman" w:hAnsi="Times New Roman" w:cs="Times New Roman"/>
          <w:sz w:val="24"/>
          <w:szCs w:val="24"/>
        </w:rPr>
        <w:t>1,</w:t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725653">
        <w:rPr>
          <w:rFonts w:ascii="Times New Roman" w:hAnsi="Times New Roman" w:cs="Times New Roman"/>
          <w:sz w:val="24"/>
          <w:szCs w:val="24"/>
        </w:rPr>
        <w:t>,</w:t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eps</w:t>
      </w:r>
      <w:r w:rsidRPr="00725653">
        <w:rPr>
          <w:rFonts w:ascii="Times New Roman" w:hAnsi="Times New Roman" w:cs="Times New Roman"/>
          <w:sz w:val="24"/>
          <w:szCs w:val="24"/>
        </w:rPr>
        <w:t>)</w:t>
      </w:r>
      <w:r w:rsidR="00725653" w:rsidRPr="00725653">
        <w:rPr>
          <w:rFonts w:ascii="Times New Roman" w:hAnsi="Times New Roman" w:cs="Times New Roman"/>
          <w:sz w:val="24"/>
          <w:szCs w:val="24"/>
        </w:rPr>
        <w:t xml:space="preserve"> //</w:t>
      </w:r>
      <w:r w:rsidR="00725653">
        <w:rPr>
          <w:rFonts w:ascii="Times New Roman" w:hAnsi="Times New Roman" w:cs="Times New Roman"/>
          <w:sz w:val="24"/>
          <w:szCs w:val="24"/>
        </w:rPr>
        <w:t>окончание итерационного процесса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var i;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for (i = 0; i&lt;n; i++)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if (Math.abs(x[i] - x1[i])&gt;eps)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return 0;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return 1;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2A6596" w:rsidRPr="00571FA0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function</w:t>
      </w:r>
      <w:r w:rsidRPr="00571FA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PoiskMAX</w:t>
      </w:r>
      <w:r w:rsidRPr="00571FA0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571FA0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571FA0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725653" w:rsidRPr="00571FA0">
        <w:rPr>
          <w:rFonts w:ascii="Times New Roman" w:hAnsi="Times New Roman" w:cs="Times New Roman"/>
          <w:sz w:val="24"/>
          <w:szCs w:val="24"/>
          <w:lang w:val="en-US"/>
        </w:rPr>
        <w:t xml:space="preserve"> //</w:t>
      </w:r>
      <w:r w:rsidR="00725653">
        <w:rPr>
          <w:rFonts w:ascii="Times New Roman" w:hAnsi="Times New Roman" w:cs="Times New Roman"/>
          <w:sz w:val="24"/>
          <w:szCs w:val="24"/>
        </w:rPr>
        <w:t>функция</w:t>
      </w:r>
      <w:r w:rsidR="00725653" w:rsidRPr="00571FA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25653">
        <w:rPr>
          <w:rFonts w:ascii="Times New Roman" w:hAnsi="Times New Roman" w:cs="Times New Roman"/>
          <w:sz w:val="24"/>
          <w:szCs w:val="24"/>
        </w:rPr>
        <w:t>для</w:t>
      </w:r>
      <w:r w:rsidR="00725653" w:rsidRPr="00571FA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25653">
        <w:rPr>
          <w:rFonts w:ascii="Times New Roman" w:hAnsi="Times New Roman" w:cs="Times New Roman"/>
          <w:sz w:val="24"/>
          <w:szCs w:val="24"/>
        </w:rPr>
        <w:t>проверки</w:t>
      </w:r>
      <w:r w:rsidR="00725653" w:rsidRPr="00571FA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25653">
        <w:rPr>
          <w:rFonts w:ascii="Times New Roman" w:hAnsi="Times New Roman" w:cs="Times New Roman"/>
          <w:sz w:val="24"/>
          <w:szCs w:val="24"/>
        </w:rPr>
        <w:t>сходимости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var maxel;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maxel=a[0];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for (i = 1; i &lt; n; i++)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if (a[i] &gt; maxel)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maxel = a[i];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if (maxel &lt; 1)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return 1;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return 0;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2A6596" w:rsidRPr="00571FA0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function</w:t>
      </w:r>
      <w:r w:rsidRPr="00571FA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GlavDig</w:t>
      </w:r>
      <w:r w:rsidRPr="00571FA0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571FA0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571FA0">
        <w:rPr>
          <w:rFonts w:ascii="Times New Roman" w:hAnsi="Times New Roman" w:cs="Times New Roman"/>
          <w:sz w:val="24"/>
          <w:szCs w:val="24"/>
          <w:lang w:val="en-US"/>
        </w:rPr>
        <w:t>)</w:t>
      </w:r>
      <w:r w:rsidR="00725653" w:rsidRPr="00571FA0">
        <w:rPr>
          <w:rFonts w:ascii="Times New Roman" w:hAnsi="Times New Roman" w:cs="Times New Roman"/>
          <w:sz w:val="24"/>
          <w:szCs w:val="24"/>
          <w:lang w:val="en-US"/>
        </w:rPr>
        <w:t xml:space="preserve"> //</w:t>
      </w:r>
      <w:r w:rsidR="00725653">
        <w:rPr>
          <w:rFonts w:ascii="Times New Roman" w:hAnsi="Times New Roman" w:cs="Times New Roman"/>
          <w:sz w:val="24"/>
          <w:szCs w:val="24"/>
        </w:rPr>
        <w:t>проверка</w:t>
      </w:r>
      <w:r w:rsidR="00725653" w:rsidRPr="00571FA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25653">
        <w:rPr>
          <w:rFonts w:ascii="Times New Roman" w:hAnsi="Times New Roman" w:cs="Times New Roman"/>
          <w:sz w:val="24"/>
          <w:szCs w:val="24"/>
        </w:rPr>
        <w:t>доминирующей</w:t>
      </w:r>
      <w:r w:rsidR="00725653" w:rsidRPr="00571FA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25653">
        <w:rPr>
          <w:rFonts w:ascii="Times New Roman" w:hAnsi="Times New Roman" w:cs="Times New Roman"/>
          <w:sz w:val="24"/>
          <w:szCs w:val="24"/>
        </w:rPr>
        <w:t>диагонали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  <w:t>var i,j,s;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for (i = 0; i&lt;n; i++)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s = 0;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for (j = 0; j&lt;n; j++)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if (i != j)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s += Math.abs(a[i][j]);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if (Math.abs(a[i][i])&lt;s)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return 0;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return 1;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2A6596" w:rsidRPr="00571FA0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function ZeidelMethod()</w:t>
      </w:r>
      <w:r w:rsidR="00725653" w:rsidRPr="00571FA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25653">
        <w:rPr>
          <w:rFonts w:ascii="Times New Roman" w:hAnsi="Times New Roman" w:cs="Times New Roman"/>
          <w:sz w:val="24"/>
          <w:szCs w:val="24"/>
          <w:lang w:val="en-US"/>
        </w:rPr>
        <w:t xml:space="preserve">// </w:t>
      </w:r>
      <w:r w:rsidR="00725653">
        <w:rPr>
          <w:rFonts w:ascii="Times New Roman" w:hAnsi="Times New Roman" w:cs="Times New Roman"/>
          <w:sz w:val="24"/>
          <w:szCs w:val="24"/>
        </w:rPr>
        <w:t>метод</w:t>
      </w:r>
      <w:r w:rsidR="00725653" w:rsidRPr="00571FA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25653">
        <w:rPr>
          <w:rFonts w:ascii="Times New Roman" w:hAnsi="Times New Roman" w:cs="Times New Roman"/>
          <w:sz w:val="24"/>
          <w:szCs w:val="24"/>
        </w:rPr>
        <w:t>зейделя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var answer=document.getElementById('answer');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var size=document.getElementById("kol").value;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var eps = document.getElementById("valEps").value;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var temp,maxx;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var i, j,p=1;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var x1=[];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var s, sum;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var k, index, check;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var massiv=[];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if (GlavDig(mas, size)==0)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for (k = 0; k &lt; size; k++)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maxx = Math.abs(mas[k][k]);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index = k;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check = 0;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for (i = k + 1; i &lt; size; i++)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if (Math.abs(mas[i][k]) &gt; maxx)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check++;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maxx = Math.abs(mas[i][k]);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index = i;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if (check != 0)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for (j = 0; j &lt; size; j++)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temp = mas[k][j];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mas[k][j] = mas[index][j];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mas[index][j] = temp;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temp = res[k];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res[k] = res[index];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res[index] = temp;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</w:rPr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A6596">
        <w:rPr>
          <w:rFonts w:ascii="Times New Roman" w:hAnsi="Times New Roman" w:cs="Times New Roman"/>
          <w:sz w:val="24"/>
          <w:szCs w:val="24"/>
        </w:rPr>
        <w:tab/>
      </w:r>
      <w:r w:rsidRPr="002A6596">
        <w:rPr>
          <w:rFonts w:ascii="Times New Roman" w:hAnsi="Times New Roman" w:cs="Times New Roman"/>
          <w:sz w:val="24"/>
          <w:szCs w:val="24"/>
        </w:rPr>
        <w:tab/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A6596">
        <w:rPr>
          <w:rFonts w:ascii="Times New Roman" w:hAnsi="Times New Roman" w:cs="Times New Roman"/>
          <w:sz w:val="24"/>
          <w:szCs w:val="24"/>
        </w:rPr>
        <w:tab/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A6596">
        <w:rPr>
          <w:rFonts w:ascii="Times New Roman" w:hAnsi="Times New Roman" w:cs="Times New Roman"/>
          <w:sz w:val="24"/>
          <w:szCs w:val="24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2A6596">
        <w:rPr>
          <w:rFonts w:ascii="Times New Roman" w:hAnsi="Times New Roman" w:cs="Times New Roman"/>
          <w:sz w:val="24"/>
          <w:szCs w:val="24"/>
        </w:rPr>
        <w:t xml:space="preserve"> (</w:t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GlavDig</w:t>
      </w:r>
      <w:r w:rsidRPr="002A6596">
        <w:rPr>
          <w:rFonts w:ascii="Times New Roman" w:hAnsi="Times New Roman" w:cs="Times New Roman"/>
          <w:sz w:val="24"/>
          <w:szCs w:val="24"/>
        </w:rPr>
        <w:t>(</w:t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mas</w:t>
      </w:r>
      <w:r w:rsidRPr="002A6596">
        <w:rPr>
          <w:rFonts w:ascii="Times New Roman" w:hAnsi="Times New Roman" w:cs="Times New Roman"/>
          <w:sz w:val="24"/>
          <w:szCs w:val="24"/>
        </w:rPr>
        <w:t xml:space="preserve">, </w:t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size</w:t>
      </w:r>
      <w:r w:rsidRPr="002A6596">
        <w:rPr>
          <w:rFonts w:ascii="Times New Roman" w:hAnsi="Times New Roman" w:cs="Times New Roman"/>
          <w:sz w:val="24"/>
          <w:szCs w:val="24"/>
        </w:rPr>
        <w:t>)==0)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A6596">
        <w:rPr>
          <w:rFonts w:ascii="Times New Roman" w:hAnsi="Times New Roman" w:cs="Times New Roman"/>
          <w:sz w:val="24"/>
          <w:szCs w:val="24"/>
        </w:rPr>
        <w:tab/>
        <w:t>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A6596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2A6596">
        <w:rPr>
          <w:rFonts w:ascii="Times New Roman" w:hAnsi="Times New Roman" w:cs="Times New Roman"/>
          <w:sz w:val="24"/>
          <w:szCs w:val="24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answer</w:t>
      </w:r>
      <w:r w:rsidRPr="002A6596">
        <w:rPr>
          <w:rFonts w:ascii="Times New Roman" w:hAnsi="Times New Roman" w:cs="Times New Roman"/>
          <w:sz w:val="24"/>
          <w:szCs w:val="24"/>
        </w:rPr>
        <w:t>.</w:t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innerHTML</w:t>
      </w:r>
      <w:r w:rsidRPr="002A6596">
        <w:rPr>
          <w:rFonts w:ascii="Times New Roman" w:hAnsi="Times New Roman" w:cs="Times New Roman"/>
          <w:sz w:val="24"/>
          <w:szCs w:val="24"/>
        </w:rPr>
        <w:t>="Система не имеет главной доминирующей диагонали&lt;</w:t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br</w:t>
      </w:r>
      <w:r w:rsidRPr="002A6596">
        <w:rPr>
          <w:rFonts w:ascii="Times New Roman" w:hAnsi="Times New Roman" w:cs="Times New Roman"/>
          <w:sz w:val="24"/>
          <w:szCs w:val="24"/>
        </w:rPr>
        <w:t>&gt;Преобразуйте систему или выберите другой способ решения";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</w:rPr>
        <w:tab/>
      </w:r>
      <w:r w:rsidRPr="002A6596">
        <w:rPr>
          <w:rFonts w:ascii="Times New Roman" w:hAnsi="Times New Roman" w:cs="Times New Roman"/>
          <w:sz w:val="24"/>
          <w:szCs w:val="24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return;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for (i = 0; i &lt; size; i++)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sum = 0;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for (j = 0; j &lt; size; j++)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if (i != j)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sum += Math.abs(mas[i][j]);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massiv[i] = Math.abs(sum / mas[i][i]);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if (PoiskMAX(massiv, size) != 1)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for (i = 0; i &lt; size; i++)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sum = 0;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for (j = 0; j &lt; size; j++)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if (i != j)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sum += Math.abs(mas[j][i] / mas[j][j]);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massiv[i] = sum;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if (PoiskMAX(massiv, size) != 1)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s = 0;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for (i = 0; i &lt; size; i++)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for (j = 0; j &lt; size; j++)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if (i != j)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s += Math.abs(mas[i][j] * mas[i][j] / (mas[i][i] * mas[i][i]));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s = Math.sqrt(s);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 xml:space="preserve">if (s &gt; 1) 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</w:rPr>
        <w:t>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A6596">
        <w:rPr>
          <w:rFonts w:ascii="Times New Roman" w:hAnsi="Times New Roman" w:cs="Times New Roman"/>
          <w:sz w:val="24"/>
          <w:szCs w:val="24"/>
        </w:rPr>
        <w:tab/>
      </w:r>
      <w:r w:rsidRPr="002A6596">
        <w:rPr>
          <w:rFonts w:ascii="Times New Roman" w:hAnsi="Times New Roman" w:cs="Times New Roman"/>
          <w:sz w:val="24"/>
          <w:szCs w:val="24"/>
        </w:rPr>
        <w:tab/>
      </w:r>
      <w:r w:rsidRPr="002A6596">
        <w:rPr>
          <w:rFonts w:ascii="Times New Roman" w:hAnsi="Times New Roman" w:cs="Times New Roman"/>
          <w:sz w:val="24"/>
          <w:szCs w:val="24"/>
        </w:rPr>
        <w:tab/>
      </w:r>
      <w:r w:rsidRPr="002A6596">
        <w:rPr>
          <w:rFonts w:ascii="Times New Roman" w:hAnsi="Times New Roman" w:cs="Times New Roman"/>
          <w:sz w:val="24"/>
          <w:szCs w:val="24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answer</w:t>
      </w:r>
      <w:r w:rsidRPr="002A6596">
        <w:rPr>
          <w:rFonts w:ascii="Times New Roman" w:hAnsi="Times New Roman" w:cs="Times New Roman"/>
          <w:sz w:val="24"/>
          <w:szCs w:val="24"/>
        </w:rPr>
        <w:t>.</w:t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innerHTML</w:t>
      </w:r>
      <w:r w:rsidRPr="002A6596">
        <w:rPr>
          <w:rFonts w:ascii="Times New Roman" w:hAnsi="Times New Roman" w:cs="Times New Roman"/>
          <w:sz w:val="24"/>
          <w:szCs w:val="24"/>
        </w:rPr>
        <w:t>="Итерационный процесс расходится или закцикливается&lt;</w:t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br</w:t>
      </w:r>
      <w:r w:rsidRPr="002A6596">
        <w:rPr>
          <w:rFonts w:ascii="Times New Roman" w:hAnsi="Times New Roman" w:cs="Times New Roman"/>
          <w:sz w:val="24"/>
          <w:szCs w:val="24"/>
        </w:rPr>
        <w:t>&gt;Выберите другой метод решения";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</w:rPr>
        <w:tab/>
      </w:r>
      <w:r w:rsidRPr="002A6596">
        <w:rPr>
          <w:rFonts w:ascii="Times New Roman" w:hAnsi="Times New Roman" w:cs="Times New Roman"/>
          <w:sz w:val="24"/>
          <w:szCs w:val="24"/>
        </w:rPr>
        <w:tab/>
      </w:r>
      <w:r w:rsidRPr="002A6596">
        <w:rPr>
          <w:rFonts w:ascii="Times New Roman" w:hAnsi="Times New Roman" w:cs="Times New Roman"/>
          <w:sz w:val="24"/>
          <w:szCs w:val="24"/>
        </w:rPr>
        <w:tab/>
      </w:r>
      <w:r w:rsidRPr="002A6596">
        <w:rPr>
          <w:rFonts w:ascii="Times New Roman" w:hAnsi="Times New Roman" w:cs="Times New Roman"/>
          <w:sz w:val="24"/>
          <w:szCs w:val="24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return;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for (i = 0; i&lt;size; i++)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x1[i] = 0;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x[i] = 0;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do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  <w:t>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for (i = 0; i&lt;size; i++)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s = 0;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for (j = 0; j&lt;size; j++)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if (i != j)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s += mas[i][j] * x[j];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x[i] = (res[i] - s) / mas[i][i];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if (ZeidelEnd(x, x1, size, eps))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break;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for (i = 0; i&lt;size; i++)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x1[i] = x[i];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} while (1);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answer.innerHTML="ОТВЕТ:&lt;br&gt;";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for (i=0;i&lt;size;i++)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answer.innerHTML+='x'+'&lt;sub&gt;'+(i+1)+'&lt;/sub&gt;'+'='+x[i]+'&lt;br&gt;';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////////////////////////////////////////////////////////////////////////////////////////////////////////////////////////////////////////////////</w:t>
      </w:r>
    </w:p>
    <w:p w:rsidR="002A6596" w:rsidRPr="00571FA0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function GaussMethod()</w:t>
      </w:r>
      <w:r w:rsidR="00725653" w:rsidRPr="00571FA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25653">
        <w:rPr>
          <w:rFonts w:ascii="Times New Roman" w:hAnsi="Times New Roman" w:cs="Times New Roman"/>
          <w:sz w:val="24"/>
          <w:szCs w:val="24"/>
          <w:lang w:val="en-US"/>
        </w:rPr>
        <w:t>//</w:t>
      </w:r>
      <w:r w:rsidR="00725653">
        <w:rPr>
          <w:rFonts w:ascii="Times New Roman" w:hAnsi="Times New Roman" w:cs="Times New Roman"/>
          <w:sz w:val="24"/>
          <w:szCs w:val="24"/>
        </w:rPr>
        <w:t>метод</w:t>
      </w:r>
      <w:r w:rsidR="00725653" w:rsidRPr="00571FA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25653">
        <w:rPr>
          <w:rFonts w:ascii="Times New Roman" w:hAnsi="Times New Roman" w:cs="Times New Roman"/>
          <w:sz w:val="24"/>
          <w:szCs w:val="24"/>
        </w:rPr>
        <w:t>гаусса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var answer=document.getElementById('answer');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var size=document.getElementById("kol").value;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var eps=0.00001;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var i, j, k, l,coef,temp,sum=0;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for (i = 0; i &lt; size; i++)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for (j = 0; j &lt; size; j++)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if (i == j &amp;&amp; mas[j][i] == 0)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for (k = j + 1; k &lt; size; k++)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if (mas[k][j] != 0)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for (l = 0; l &lt; size; l++)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temp = mas[j][l];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mas[j][l] = mas[k][l];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mas[k][l] = temp;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temp = res[j];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res[j] = res[k];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res[k] = temp;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for (j = 0; j &lt; size; j++) /*треугольная матрица*/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for (i = 0; i &lt; size; i++)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if (i&gt;j)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if (mas[j][j] == 0)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</w:rPr>
        <w:t>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A6596">
        <w:rPr>
          <w:rFonts w:ascii="Times New Roman" w:hAnsi="Times New Roman" w:cs="Times New Roman"/>
          <w:sz w:val="24"/>
          <w:szCs w:val="24"/>
        </w:rPr>
        <w:tab/>
      </w:r>
      <w:r w:rsidRPr="002A6596">
        <w:rPr>
          <w:rFonts w:ascii="Times New Roman" w:hAnsi="Times New Roman" w:cs="Times New Roman"/>
          <w:sz w:val="24"/>
          <w:szCs w:val="24"/>
        </w:rPr>
        <w:tab/>
      </w:r>
      <w:r w:rsidRPr="002A6596">
        <w:rPr>
          <w:rFonts w:ascii="Times New Roman" w:hAnsi="Times New Roman" w:cs="Times New Roman"/>
          <w:sz w:val="24"/>
          <w:szCs w:val="24"/>
        </w:rPr>
        <w:tab/>
      </w:r>
      <w:r w:rsidRPr="002A6596">
        <w:rPr>
          <w:rFonts w:ascii="Times New Roman" w:hAnsi="Times New Roman" w:cs="Times New Roman"/>
          <w:sz w:val="24"/>
          <w:szCs w:val="24"/>
        </w:rPr>
        <w:tab/>
      </w:r>
      <w:r w:rsidRPr="002A6596">
        <w:rPr>
          <w:rFonts w:ascii="Times New Roman" w:hAnsi="Times New Roman" w:cs="Times New Roman"/>
          <w:sz w:val="24"/>
          <w:szCs w:val="24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answer</w:t>
      </w:r>
      <w:r w:rsidRPr="002A6596">
        <w:rPr>
          <w:rFonts w:ascii="Times New Roman" w:hAnsi="Times New Roman" w:cs="Times New Roman"/>
          <w:sz w:val="24"/>
          <w:szCs w:val="24"/>
        </w:rPr>
        <w:t>.</w:t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innerHTML</w:t>
      </w:r>
      <w:r w:rsidRPr="002A6596">
        <w:rPr>
          <w:rFonts w:ascii="Times New Roman" w:hAnsi="Times New Roman" w:cs="Times New Roman"/>
          <w:sz w:val="24"/>
          <w:szCs w:val="24"/>
        </w:rPr>
        <w:t>="ОТВЕТ: &lt;</w:t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br</w:t>
      </w:r>
      <w:r w:rsidRPr="002A6596">
        <w:rPr>
          <w:rFonts w:ascii="Times New Roman" w:hAnsi="Times New Roman" w:cs="Times New Roman"/>
          <w:sz w:val="24"/>
          <w:szCs w:val="24"/>
        </w:rPr>
        <w:t>&gt;Система несовместна и имеет бесконечное множество решений";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</w:rPr>
        <w:tab/>
      </w:r>
      <w:r w:rsidRPr="002A6596">
        <w:rPr>
          <w:rFonts w:ascii="Times New Roman" w:hAnsi="Times New Roman" w:cs="Times New Roman"/>
          <w:sz w:val="24"/>
          <w:szCs w:val="24"/>
        </w:rPr>
        <w:tab/>
      </w:r>
      <w:r w:rsidRPr="002A6596">
        <w:rPr>
          <w:rFonts w:ascii="Times New Roman" w:hAnsi="Times New Roman" w:cs="Times New Roman"/>
          <w:sz w:val="24"/>
          <w:szCs w:val="24"/>
        </w:rPr>
        <w:tab/>
      </w:r>
      <w:r w:rsidRPr="002A6596">
        <w:rPr>
          <w:rFonts w:ascii="Times New Roman" w:hAnsi="Times New Roman" w:cs="Times New Roman"/>
          <w:sz w:val="24"/>
          <w:szCs w:val="24"/>
        </w:rPr>
        <w:tab/>
      </w:r>
      <w:r w:rsidRPr="002A6596">
        <w:rPr>
          <w:rFonts w:ascii="Times New Roman" w:hAnsi="Times New Roman" w:cs="Times New Roman"/>
          <w:sz w:val="24"/>
          <w:szCs w:val="24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return;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coef = mas[i][j] / mas[j][j];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for (k = 0; k &lt; size; k++)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mas[i][k] = mas[i][k] - coef*mas[j][k];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res[i] = res[i] - coef*res[j];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if (((Math.abs(mas[size - 1][size - 1]) &lt; eps) || mas[size - 1][size - 1] == 0) &amp;&amp; res[size - 1] == 0)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</w:rPr>
        <w:t>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A6596">
        <w:rPr>
          <w:rFonts w:ascii="Times New Roman" w:hAnsi="Times New Roman" w:cs="Times New Roman"/>
          <w:sz w:val="24"/>
          <w:szCs w:val="24"/>
        </w:rPr>
        <w:tab/>
      </w:r>
      <w:r w:rsidRPr="002A6596">
        <w:rPr>
          <w:rFonts w:ascii="Times New Roman" w:hAnsi="Times New Roman" w:cs="Times New Roman"/>
          <w:sz w:val="24"/>
          <w:szCs w:val="24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answer</w:t>
      </w:r>
      <w:r w:rsidRPr="002A6596">
        <w:rPr>
          <w:rFonts w:ascii="Times New Roman" w:hAnsi="Times New Roman" w:cs="Times New Roman"/>
          <w:sz w:val="24"/>
          <w:szCs w:val="24"/>
        </w:rPr>
        <w:t>.</w:t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innerHTML</w:t>
      </w:r>
      <w:r w:rsidRPr="002A6596">
        <w:rPr>
          <w:rFonts w:ascii="Times New Roman" w:hAnsi="Times New Roman" w:cs="Times New Roman"/>
          <w:sz w:val="24"/>
          <w:szCs w:val="24"/>
        </w:rPr>
        <w:t>="ОТВЕТ: &lt;</w:t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br</w:t>
      </w:r>
      <w:r w:rsidRPr="002A6596">
        <w:rPr>
          <w:rFonts w:ascii="Times New Roman" w:hAnsi="Times New Roman" w:cs="Times New Roman"/>
          <w:sz w:val="24"/>
          <w:szCs w:val="24"/>
        </w:rPr>
        <w:t>&gt;Система несовместна и имеет бесконечное множество решений";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</w:rPr>
        <w:tab/>
      </w:r>
      <w:r w:rsidRPr="002A6596">
        <w:rPr>
          <w:rFonts w:ascii="Times New Roman" w:hAnsi="Times New Roman" w:cs="Times New Roman"/>
          <w:sz w:val="24"/>
          <w:szCs w:val="24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return;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 xml:space="preserve">if (((Math.abs(mas[size - 1][size - 1]) &lt; eps) || mas[size - 1][size - 1]==0) &amp;&amp; res[size - 1] != </w:t>
      </w:r>
      <w:r w:rsidRPr="002A6596">
        <w:rPr>
          <w:rFonts w:ascii="Times New Roman" w:hAnsi="Times New Roman" w:cs="Times New Roman"/>
          <w:sz w:val="24"/>
          <w:szCs w:val="24"/>
        </w:rPr>
        <w:t>0)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A6596">
        <w:rPr>
          <w:rFonts w:ascii="Times New Roman" w:hAnsi="Times New Roman" w:cs="Times New Roman"/>
          <w:sz w:val="24"/>
          <w:szCs w:val="24"/>
        </w:rPr>
        <w:t>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A6596">
        <w:rPr>
          <w:rFonts w:ascii="Times New Roman" w:hAnsi="Times New Roman" w:cs="Times New Roman"/>
          <w:sz w:val="24"/>
          <w:szCs w:val="24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answer</w:t>
      </w:r>
      <w:r w:rsidRPr="002A6596">
        <w:rPr>
          <w:rFonts w:ascii="Times New Roman" w:hAnsi="Times New Roman" w:cs="Times New Roman"/>
          <w:sz w:val="24"/>
          <w:szCs w:val="24"/>
        </w:rPr>
        <w:t>.</w:t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innerHTML</w:t>
      </w:r>
      <w:r w:rsidRPr="002A6596">
        <w:rPr>
          <w:rFonts w:ascii="Times New Roman" w:hAnsi="Times New Roman" w:cs="Times New Roman"/>
          <w:sz w:val="24"/>
          <w:szCs w:val="24"/>
        </w:rPr>
        <w:t>="ОТВЕТ: &lt;</w:t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br</w:t>
      </w:r>
      <w:r w:rsidRPr="002A6596">
        <w:rPr>
          <w:rFonts w:ascii="Times New Roman" w:hAnsi="Times New Roman" w:cs="Times New Roman"/>
          <w:sz w:val="24"/>
          <w:szCs w:val="24"/>
        </w:rPr>
        <w:t>&gt;Система несовместна и не имеет решений";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return;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x[size - 1] = res[size - 1] / mas[size - 1][size - 1];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/*подстановка обратно*/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  <w:t>for (i = size - 2; i &gt;= 0; i--)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sum = 0;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for (j = i + 1; j &lt; size; j++)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sum = sum + mas[i][j] * x[j];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x[i] = (res[i] - sum) / mas[i][i];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answer.innerHTML="ОТВЕТ:&lt;br&gt;";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for (i=0;i&lt;size;i++)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answer.innerHTML+='x'+'&lt;sub&gt;'+(i+1)+'&lt;/sub&gt;'+'='+x[i]+'&lt;br&gt;';</w:t>
      </w:r>
    </w:p>
    <w:p w:rsidR="002A6596" w:rsidRPr="00571FA0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71FA0">
        <w:rPr>
          <w:rFonts w:ascii="Times New Roman" w:hAnsi="Times New Roman" w:cs="Times New Roman"/>
          <w:sz w:val="24"/>
          <w:szCs w:val="24"/>
        </w:rPr>
        <w:t>}</w:t>
      </w:r>
    </w:p>
    <w:p w:rsidR="002A6596" w:rsidRPr="00571FA0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71FA0">
        <w:rPr>
          <w:rFonts w:ascii="Times New Roman" w:hAnsi="Times New Roman" w:cs="Times New Roman"/>
          <w:sz w:val="24"/>
          <w:szCs w:val="24"/>
        </w:rPr>
        <w:t>}</w:t>
      </w:r>
    </w:p>
    <w:p w:rsidR="002A6596" w:rsidRPr="00571FA0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2A6596" w:rsidRPr="00725653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function</w:t>
      </w:r>
      <w:r w:rsidRPr="00725653">
        <w:rPr>
          <w:rFonts w:ascii="Times New Roman" w:hAnsi="Times New Roman" w:cs="Times New Roman"/>
          <w:sz w:val="24"/>
          <w:szCs w:val="24"/>
        </w:rPr>
        <w:t xml:space="preserve"> </w:t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GaussVMethod</w:t>
      </w:r>
      <w:r w:rsidRPr="00725653">
        <w:rPr>
          <w:rFonts w:ascii="Times New Roman" w:hAnsi="Times New Roman" w:cs="Times New Roman"/>
          <w:sz w:val="24"/>
          <w:szCs w:val="24"/>
        </w:rPr>
        <w:t>()</w:t>
      </w:r>
      <w:r w:rsidR="00725653">
        <w:rPr>
          <w:rFonts w:ascii="Times New Roman" w:hAnsi="Times New Roman" w:cs="Times New Roman"/>
          <w:sz w:val="24"/>
          <w:szCs w:val="24"/>
        </w:rPr>
        <w:t xml:space="preserve"> </w:t>
      </w:r>
      <w:r w:rsidR="00725653" w:rsidRPr="00725653">
        <w:rPr>
          <w:rFonts w:ascii="Times New Roman" w:hAnsi="Times New Roman" w:cs="Times New Roman"/>
          <w:sz w:val="24"/>
          <w:szCs w:val="24"/>
        </w:rPr>
        <w:t xml:space="preserve">// </w:t>
      </w:r>
      <w:r w:rsidR="00725653">
        <w:rPr>
          <w:rFonts w:ascii="Times New Roman" w:hAnsi="Times New Roman" w:cs="Times New Roman"/>
          <w:sz w:val="24"/>
          <w:szCs w:val="24"/>
        </w:rPr>
        <w:t>метод гаусса с выбором главного элемента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var answer=document.getElementById('answer');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var size=document.getElementById("kol").value;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var eps=0.00001;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var i, j, k, l,coef,temp,sum=0,index,check,max;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for (k = 0; k &lt; size; k++)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</w:rPr>
        <w:t>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A6596">
        <w:rPr>
          <w:rFonts w:ascii="Times New Roman" w:hAnsi="Times New Roman" w:cs="Times New Roman"/>
          <w:sz w:val="24"/>
          <w:szCs w:val="24"/>
        </w:rPr>
        <w:tab/>
      </w:r>
      <w:r w:rsidRPr="002A6596">
        <w:rPr>
          <w:rFonts w:ascii="Times New Roman" w:hAnsi="Times New Roman" w:cs="Times New Roman"/>
          <w:sz w:val="24"/>
          <w:szCs w:val="24"/>
        </w:rPr>
        <w:tab/>
        <w:t xml:space="preserve">// Поиск строки с максимальным </w:t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mas</w:t>
      </w:r>
      <w:r w:rsidRPr="002A6596">
        <w:rPr>
          <w:rFonts w:ascii="Times New Roman" w:hAnsi="Times New Roman" w:cs="Times New Roman"/>
          <w:sz w:val="24"/>
          <w:szCs w:val="24"/>
        </w:rPr>
        <w:t>[</w:t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2A6596">
        <w:rPr>
          <w:rFonts w:ascii="Times New Roman" w:hAnsi="Times New Roman" w:cs="Times New Roman"/>
          <w:sz w:val="24"/>
          <w:szCs w:val="24"/>
        </w:rPr>
        <w:t>][</w:t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2A6596">
        <w:rPr>
          <w:rFonts w:ascii="Times New Roman" w:hAnsi="Times New Roman" w:cs="Times New Roman"/>
          <w:sz w:val="24"/>
          <w:szCs w:val="24"/>
        </w:rPr>
        <w:t>]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</w:rPr>
        <w:tab/>
      </w:r>
      <w:r w:rsidRPr="002A6596">
        <w:rPr>
          <w:rFonts w:ascii="Times New Roman" w:hAnsi="Times New Roman" w:cs="Times New Roman"/>
          <w:sz w:val="24"/>
          <w:szCs w:val="24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max = Math.abs(mas[k][k]);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index = k;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check = 0;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for (i = k + 1; i &lt; size; i++)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if (Math.abs(mas[i][k]) &gt; max)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check++;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max = Math.abs(mas[i][k]);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index = i;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// Перестановка строк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if (check != 0)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for (j = 0; j &lt; size; j++)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temp = mas[k][j];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mas[k][j] = mas[index][j];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mas[index][j] = temp;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temp = res[k];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res[k] = res[index];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res[index] = temp;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// Нормализация уравнений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for (i = 0; i &lt; size; i++)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if (i &gt; k)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</w:rPr>
        <w:t>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A6596">
        <w:rPr>
          <w:rFonts w:ascii="Times New Roman" w:hAnsi="Times New Roman" w:cs="Times New Roman"/>
          <w:sz w:val="24"/>
          <w:szCs w:val="24"/>
        </w:rPr>
        <w:tab/>
      </w:r>
      <w:r w:rsidRPr="002A6596">
        <w:rPr>
          <w:rFonts w:ascii="Times New Roman" w:hAnsi="Times New Roman" w:cs="Times New Roman"/>
          <w:sz w:val="24"/>
          <w:szCs w:val="24"/>
        </w:rPr>
        <w:tab/>
      </w:r>
      <w:r w:rsidRPr="002A6596">
        <w:rPr>
          <w:rFonts w:ascii="Times New Roman" w:hAnsi="Times New Roman" w:cs="Times New Roman"/>
          <w:sz w:val="24"/>
          <w:szCs w:val="24"/>
        </w:rPr>
        <w:tab/>
      </w:r>
      <w:r w:rsidRPr="002A6596">
        <w:rPr>
          <w:rFonts w:ascii="Times New Roman" w:hAnsi="Times New Roman" w:cs="Times New Roman"/>
          <w:sz w:val="24"/>
          <w:szCs w:val="24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if</w:t>
      </w:r>
      <w:r w:rsidRPr="002A6596">
        <w:rPr>
          <w:rFonts w:ascii="Times New Roman" w:hAnsi="Times New Roman" w:cs="Times New Roman"/>
          <w:sz w:val="24"/>
          <w:szCs w:val="24"/>
        </w:rPr>
        <w:t xml:space="preserve"> (</w:t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mas</w:t>
      </w:r>
      <w:r w:rsidRPr="002A6596">
        <w:rPr>
          <w:rFonts w:ascii="Times New Roman" w:hAnsi="Times New Roman" w:cs="Times New Roman"/>
          <w:sz w:val="24"/>
          <w:szCs w:val="24"/>
        </w:rPr>
        <w:t>[</w:t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2A6596">
        <w:rPr>
          <w:rFonts w:ascii="Times New Roman" w:hAnsi="Times New Roman" w:cs="Times New Roman"/>
          <w:sz w:val="24"/>
          <w:szCs w:val="24"/>
        </w:rPr>
        <w:t>][</w:t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k</w:t>
      </w:r>
      <w:r w:rsidRPr="002A6596">
        <w:rPr>
          <w:rFonts w:ascii="Times New Roman" w:hAnsi="Times New Roman" w:cs="Times New Roman"/>
          <w:sz w:val="24"/>
          <w:szCs w:val="24"/>
        </w:rPr>
        <w:t>] == 0)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A6596">
        <w:rPr>
          <w:rFonts w:ascii="Times New Roman" w:hAnsi="Times New Roman" w:cs="Times New Roman"/>
          <w:sz w:val="24"/>
          <w:szCs w:val="24"/>
        </w:rPr>
        <w:tab/>
      </w:r>
      <w:r w:rsidRPr="002A6596">
        <w:rPr>
          <w:rFonts w:ascii="Times New Roman" w:hAnsi="Times New Roman" w:cs="Times New Roman"/>
          <w:sz w:val="24"/>
          <w:szCs w:val="24"/>
        </w:rPr>
        <w:tab/>
      </w:r>
      <w:r w:rsidRPr="002A6596">
        <w:rPr>
          <w:rFonts w:ascii="Times New Roman" w:hAnsi="Times New Roman" w:cs="Times New Roman"/>
          <w:sz w:val="24"/>
          <w:szCs w:val="24"/>
        </w:rPr>
        <w:tab/>
      </w:r>
      <w:r w:rsidRPr="002A6596">
        <w:rPr>
          <w:rFonts w:ascii="Times New Roman" w:hAnsi="Times New Roman" w:cs="Times New Roman"/>
          <w:sz w:val="24"/>
          <w:szCs w:val="24"/>
        </w:rPr>
        <w:tab/>
        <w:t>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A6596">
        <w:rPr>
          <w:rFonts w:ascii="Times New Roman" w:hAnsi="Times New Roman" w:cs="Times New Roman"/>
          <w:sz w:val="24"/>
          <w:szCs w:val="24"/>
        </w:rPr>
        <w:tab/>
      </w:r>
      <w:r w:rsidRPr="002A6596">
        <w:rPr>
          <w:rFonts w:ascii="Times New Roman" w:hAnsi="Times New Roman" w:cs="Times New Roman"/>
          <w:sz w:val="24"/>
          <w:szCs w:val="24"/>
        </w:rPr>
        <w:tab/>
      </w:r>
      <w:r w:rsidRPr="002A6596">
        <w:rPr>
          <w:rFonts w:ascii="Times New Roman" w:hAnsi="Times New Roman" w:cs="Times New Roman"/>
          <w:sz w:val="24"/>
          <w:szCs w:val="24"/>
        </w:rPr>
        <w:tab/>
      </w:r>
      <w:r w:rsidRPr="002A6596">
        <w:rPr>
          <w:rFonts w:ascii="Times New Roman" w:hAnsi="Times New Roman" w:cs="Times New Roman"/>
          <w:sz w:val="24"/>
          <w:szCs w:val="24"/>
        </w:rPr>
        <w:tab/>
      </w:r>
      <w:r w:rsidRPr="002A6596">
        <w:rPr>
          <w:rFonts w:ascii="Times New Roman" w:hAnsi="Times New Roman" w:cs="Times New Roman"/>
          <w:sz w:val="24"/>
          <w:szCs w:val="24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answer</w:t>
      </w:r>
      <w:r w:rsidRPr="002A6596">
        <w:rPr>
          <w:rFonts w:ascii="Times New Roman" w:hAnsi="Times New Roman" w:cs="Times New Roman"/>
          <w:sz w:val="24"/>
          <w:szCs w:val="24"/>
        </w:rPr>
        <w:t>.</w:t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innerHTML</w:t>
      </w:r>
      <w:r w:rsidRPr="002A6596">
        <w:rPr>
          <w:rFonts w:ascii="Times New Roman" w:hAnsi="Times New Roman" w:cs="Times New Roman"/>
          <w:sz w:val="24"/>
          <w:szCs w:val="24"/>
        </w:rPr>
        <w:t>="ОТВЕТ: &lt;</w:t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br</w:t>
      </w:r>
      <w:r w:rsidRPr="002A6596">
        <w:rPr>
          <w:rFonts w:ascii="Times New Roman" w:hAnsi="Times New Roman" w:cs="Times New Roman"/>
          <w:sz w:val="24"/>
          <w:szCs w:val="24"/>
        </w:rPr>
        <w:t>&gt;Система несовместна и имеет бесконечное множество решений";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</w:rPr>
        <w:tab/>
      </w:r>
      <w:r w:rsidRPr="002A6596">
        <w:rPr>
          <w:rFonts w:ascii="Times New Roman" w:hAnsi="Times New Roman" w:cs="Times New Roman"/>
          <w:sz w:val="24"/>
          <w:szCs w:val="24"/>
        </w:rPr>
        <w:tab/>
      </w:r>
      <w:r w:rsidRPr="002A6596">
        <w:rPr>
          <w:rFonts w:ascii="Times New Roman" w:hAnsi="Times New Roman" w:cs="Times New Roman"/>
          <w:sz w:val="24"/>
          <w:szCs w:val="24"/>
        </w:rPr>
        <w:tab/>
      </w:r>
      <w:r w:rsidRPr="002A6596">
        <w:rPr>
          <w:rFonts w:ascii="Times New Roman" w:hAnsi="Times New Roman" w:cs="Times New Roman"/>
          <w:sz w:val="24"/>
          <w:szCs w:val="24"/>
        </w:rPr>
        <w:tab/>
      </w:r>
      <w:r w:rsidRPr="002A6596">
        <w:rPr>
          <w:rFonts w:ascii="Times New Roman" w:hAnsi="Times New Roman" w:cs="Times New Roman"/>
          <w:sz w:val="24"/>
          <w:szCs w:val="24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return;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coef = mas[i][k] / mas[k][k];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for (j = 0; j &lt; size; j++)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mas[i][j] = mas[i][j] - coef*mas[k][j];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res[i] = res[i] - coef*res[k];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if (((Math.abs(mas[size - 1][size - 1]) &lt; eps) || mas[size - 1][size - 1] == 0) &amp;&amp; res[size - 1] == 0)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</w:rPr>
        <w:t>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A6596">
        <w:rPr>
          <w:rFonts w:ascii="Times New Roman" w:hAnsi="Times New Roman" w:cs="Times New Roman"/>
          <w:sz w:val="24"/>
          <w:szCs w:val="24"/>
        </w:rPr>
        <w:tab/>
      </w:r>
      <w:r w:rsidRPr="002A6596">
        <w:rPr>
          <w:rFonts w:ascii="Times New Roman" w:hAnsi="Times New Roman" w:cs="Times New Roman"/>
          <w:sz w:val="24"/>
          <w:szCs w:val="24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answer</w:t>
      </w:r>
      <w:r w:rsidRPr="002A6596">
        <w:rPr>
          <w:rFonts w:ascii="Times New Roman" w:hAnsi="Times New Roman" w:cs="Times New Roman"/>
          <w:sz w:val="24"/>
          <w:szCs w:val="24"/>
        </w:rPr>
        <w:t>.</w:t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innerHTML</w:t>
      </w:r>
      <w:r w:rsidRPr="002A6596">
        <w:rPr>
          <w:rFonts w:ascii="Times New Roman" w:hAnsi="Times New Roman" w:cs="Times New Roman"/>
          <w:sz w:val="24"/>
          <w:szCs w:val="24"/>
        </w:rPr>
        <w:t>="ОТВЕТ: &lt;</w:t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br</w:t>
      </w:r>
      <w:r w:rsidRPr="002A6596">
        <w:rPr>
          <w:rFonts w:ascii="Times New Roman" w:hAnsi="Times New Roman" w:cs="Times New Roman"/>
          <w:sz w:val="24"/>
          <w:szCs w:val="24"/>
        </w:rPr>
        <w:t>&gt;Система несовместна и имеет бесконечное множество решений";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</w:rPr>
        <w:tab/>
      </w:r>
      <w:r w:rsidRPr="002A6596">
        <w:rPr>
          <w:rFonts w:ascii="Times New Roman" w:hAnsi="Times New Roman" w:cs="Times New Roman"/>
          <w:sz w:val="24"/>
          <w:szCs w:val="24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return;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 xml:space="preserve">if (((Math.abs(mas[size - 1][size - 1]) &lt; eps) || mas[size - 1][size - 1] == 0) &amp;&amp; res[size - 1] != </w:t>
      </w:r>
      <w:r w:rsidRPr="002A6596">
        <w:rPr>
          <w:rFonts w:ascii="Times New Roman" w:hAnsi="Times New Roman" w:cs="Times New Roman"/>
          <w:sz w:val="24"/>
          <w:szCs w:val="24"/>
        </w:rPr>
        <w:t>0)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A6596">
        <w:rPr>
          <w:rFonts w:ascii="Times New Roman" w:hAnsi="Times New Roman" w:cs="Times New Roman"/>
          <w:sz w:val="24"/>
          <w:szCs w:val="24"/>
        </w:rPr>
        <w:tab/>
        <w:t>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A6596">
        <w:rPr>
          <w:rFonts w:ascii="Times New Roman" w:hAnsi="Times New Roman" w:cs="Times New Roman"/>
          <w:sz w:val="24"/>
          <w:szCs w:val="24"/>
        </w:rPr>
        <w:tab/>
      </w:r>
      <w:r w:rsidRPr="002A6596">
        <w:rPr>
          <w:rFonts w:ascii="Times New Roman" w:hAnsi="Times New Roman" w:cs="Times New Roman"/>
          <w:sz w:val="24"/>
          <w:szCs w:val="24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answer</w:t>
      </w:r>
      <w:r w:rsidRPr="002A6596">
        <w:rPr>
          <w:rFonts w:ascii="Times New Roman" w:hAnsi="Times New Roman" w:cs="Times New Roman"/>
          <w:sz w:val="24"/>
          <w:szCs w:val="24"/>
        </w:rPr>
        <w:t>.</w:t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innerHTML</w:t>
      </w:r>
      <w:r w:rsidRPr="002A6596">
        <w:rPr>
          <w:rFonts w:ascii="Times New Roman" w:hAnsi="Times New Roman" w:cs="Times New Roman"/>
          <w:sz w:val="24"/>
          <w:szCs w:val="24"/>
        </w:rPr>
        <w:t>="ОТВЕТ: &lt;</w:t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br</w:t>
      </w:r>
      <w:r w:rsidRPr="002A6596">
        <w:rPr>
          <w:rFonts w:ascii="Times New Roman" w:hAnsi="Times New Roman" w:cs="Times New Roman"/>
          <w:sz w:val="24"/>
          <w:szCs w:val="24"/>
        </w:rPr>
        <w:t>&gt;Система несовместна и не имеет решений";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</w:rPr>
        <w:tab/>
      </w:r>
      <w:r w:rsidRPr="002A6596">
        <w:rPr>
          <w:rFonts w:ascii="Times New Roman" w:hAnsi="Times New Roman" w:cs="Times New Roman"/>
          <w:sz w:val="24"/>
          <w:szCs w:val="24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return;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// обратная подстановка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x[size - 1] = res[size - 1] / mas[size - 1][size - 1];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/*подстановка обратно*/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for (i = size - 2; i &gt;= 0; i--)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sum = 0;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for (j = i + 1; j &lt; size; j++)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sum = sum + mas[i][j] * x[j];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x[i] = (res[i] - sum) / mas[i][i];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answer.innerHTML="ОТВЕТ:&lt;br&gt;";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for (i=0;i&lt;size;i++)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answer.innerHTML+='x'+'&lt;sub&gt;'+(i+1)+'&lt;/sub&gt;'+'='+x[i]+'&lt;br&gt;';</w:t>
      </w:r>
    </w:p>
    <w:p w:rsidR="002A6596" w:rsidRPr="00571FA0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571FA0">
        <w:rPr>
          <w:rFonts w:ascii="Times New Roman" w:hAnsi="Times New Roman" w:cs="Times New Roman"/>
          <w:sz w:val="24"/>
          <w:szCs w:val="24"/>
        </w:rPr>
        <w:t>}</w:t>
      </w:r>
    </w:p>
    <w:p w:rsidR="002A6596" w:rsidRPr="00571FA0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71FA0">
        <w:rPr>
          <w:rFonts w:ascii="Times New Roman" w:hAnsi="Times New Roman" w:cs="Times New Roman"/>
          <w:sz w:val="24"/>
          <w:szCs w:val="24"/>
        </w:rPr>
        <w:t>}</w:t>
      </w:r>
    </w:p>
    <w:p w:rsidR="002A6596" w:rsidRPr="00571FA0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2A6596" w:rsidRPr="00725653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function</w:t>
      </w:r>
      <w:r w:rsidRPr="00571FA0">
        <w:rPr>
          <w:rFonts w:ascii="Times New Roman" w:hAnsi="Times New Roman" w:cs="Times New Roman"/>
          <w:sz w:val="24"/>
          <w:szCs w:val="24"/>
        </w:rPr>
        <w:t xml:space="preserve"> </w:t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methods</w:t>
      </w:r>
      <w:r w:rsidRPr="00571FA0">
        <w:rPr>
          <w:rFonts w:ascii="Times New Roman" w:hAnsi="Times New Roman" w:cs="Times New Roman"/>
          <w:sz w:val="24"/>
          <w:szCs w:val="24"/>
        </w:rPr>
        <w:t>()</w:t>
      </w:r>
      <w:r w:rsidR="00725653">
        <w:rPr>
          <w:rFonts w:ascii="Times New Roman" w:hAnsi="Times New Roman" w:cs="Times New Roman"/>
          <w:sz w:val="24"/>
          <w:szCs w:val="24"/>
        </w:rPr>
        <w:t xml:space="preserve"> </w:t>
      </w:r>
      <w:r w:rsidR="00725653" w:rsidRPr="00571FA0">
        <w:rPr>
          <w:rFonts w:ascii="Times New Roman" w:hAnsi="Times New Roman" w:cs="Times New Roman"/>
          <w:sz w:val="24"/>
          <w:szCs w:val="24"/>
        </w:rPr>
        <w:t xml:space="preserve">// </w:t>
      </w:r>
      <w:r w:rsidR="00725653">
        <w:rPr>
          <w:rFonts w:ascii="Times New Roman" w:hAnsi="Times New Roman" w:cs="Times New Roman"/>
          <w:sz w:val="24"/>
          <w:szCs w:val="24"/>
        </w:rPr>
        <w:t>функция вызывающая методы</w:t>
      </w:r>
    </w:p>
    <w:p w:rsidR="002A6596" w:rsidRPr="00571FA0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571FA0">
        <w:rPr>
          <w:rFonts w:ascii="Times New Roman" w:hAnsi="Times New Roman" w:cs="Times New Roman"/>
          <w:sz w:val="24"/>
          <w:szCs w:val="24"/>
        </w:rPr>
        <w:t>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571FA0">
        <w:rPr>
          <w:rFonts w:ascii="Times New Roman" w:hAnsi="Times New Roman" w:cs="Times New Roman"/>
          <w:sz w:val="24"/>
          <w:szCs w:val="24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mathMatrix();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var method=document.getElementById('method').value;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var</w:t>
      </w:r>
      <w:r w:rsidRPr="002A6596">
        <w:rPr>
          <w:rFonts w:ascii="Times New Roman" w:hAnsi="Times New Roman" w:cs="Times New Roman"/>
          <w:sz w:val="24"/>
          <w:szCs w:val="24"/>
        </w:rPr>
        <w:t xml:space="preserve"> </w:t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Gauss</w:t>
      </w:r>
      <w:r w:rsidRPr="002A6596">
        <w:rPr>
          <w:rFonts w:ascii="Times New Roman" w:hAnsi="Times New Roman" w:cs="Times New Roman"/>
          <w:sz w:val="24"/>
          <w:szCs w:val="24"/>
        </w:rPr>
        <w:t>='Метод Гаусса';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2A6596">
        <w:rPr>
          <w:rFonts w:ascii="Times New Roman" w:hAnsi="Times New Roman" w:cs="Times New Roman"/>
          <w:sz w:val="24"/>
          <w:szCs w:val="24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var</w:t>
      </w:r>
      <w:r w:rsidRPr="002A6596">
        <w:rPr>
          <w:rFonts w:ascii="Times New Roman" w:hAnsi="Times New Roman" w:cs="Times New Roman"/>
          <w:sz w:val="24"/>
          <w:szCs w:val="24"/>
        </w:rPr>
        <w:t xml:space="preserve"> </w:t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GaussV</w:t>
      </w:r>
      <w:r w:rsidRPr="002A6596">
        <w:rPr>
          <w:rFonts w:ascii="Times New Roman" w:hAnsi="Times New Roman" w:cs="Times New Roman"/>
          <w:sz w:val="24"/>
          <w:szCs w:val="24"/>
        </w:rPr>
        <w:t>='Метод Гаусса с выбором главного элемента';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var Zeidel='Метой Зейделя';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switch (method)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case Gauss: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if(keyAlert==0)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GaussMethod();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break;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case GaussV: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if(keyAlert==0)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GaussVMethod();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break;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case Zeidel: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if(keyAlert==0)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ZeidelMethod();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break;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2A6596" w:rsidRPr="00571FA0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function</w:t>
      </w:r>
      <w:r w:rsidRPr="00571FA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>visibleEps</w:t>
      </w:r>
      <w:r w:rsidRPr="00571FA0">
        <w:rPr>
          <w:rFonts w:ascii="Times New Roman" w:hAnsi="Times New Roman" w:cs="Times New Roman"/>
          <w:sz w:val="24"/>
          <w:szCs w:val="24"/>
          <w:lang w:val="en-US"/>
        </w:rPr>
        <w:t>()</w:t>
      </w:r>
      <w:r w:rsidR="00725653" w:rsidRPr="00571FA0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="00434EEE" w:rsidRPr="00571FA0">
        <w:rPr>
          <w:rFonts w:ascii="Times New Roman" w:hAnsi="Times New Roman" w:cs="Times New Roman"/>
          <w:sz w:val="24"/>
          <w:szCs w:val="24"/>
          <w:lang w:val="en-US"/>
        </w:rPr>
        <w:t>//</w:t>
      </w:r>
      <w:r w:rsidR="00725653">
        <w:rPr>
          <w:rFonts w:ascii="Times New Roman" w:hAnsi="Times New Roman" w:cs="Times New Roman"/>
          <w:sz w:val="24"/>
          <w:szCs w:val="24"/>
        </w:rPr>
        <w:t>высветить</w:t>
      </w:r>
      <w:r w:rsidR="00725653" w:rsidRPr="00571FA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25653">
        <w:rPr>
          <w:rFonts w:ascii="Times New Roman" w:hAnsi="Times New Roman" w:cs="Times New Roman"/>
          <w:sz w:val="24"/>
          <w:szCs w:val="24"/>
        </w:rPr>
        <w:t>дополнительное</w:t>
      </w:r>
      <w:r w:rsidR="00725653" w:rsidRPr="00571FA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25653">
        <w:rPr>
          <w:rFonts w:ascii="Times New Roman" w:hAnsi="Times New Roman" w:cs="Times New Roman"/>
          <w:sz w:val="24"/>
          <w:szCs w:val="24"/>
        </w:rPr>
        <w:t>поле</w:t>
      </w:r>
      <w:r w:rsidR="00725653" w:rsidRPr="00571FA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25653">
        <w:rPr>
          <w:rFonts w:ascii="Times New Roman" w:hAnsi="Times New Roman" w:cs="Times New Roman"/>
          <w:sz w:val="24"/>
          <w:szCs w:val="24"/>
        </w:rPr>
        <w:t>ввода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document.getElementById('epsvalue').style.visibility='hidden';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var method=document.getElementById('method').value;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var Zeidel='Метой Зейделя';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if(method===Zeidel)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{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document.getElementById('epsvalue').style.visibility='visible';</w:t>
      </w: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:rsid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A6596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:rsid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2A6596" w:rsidRPr="002A6596" w:rsidRDefault="002A6596" w:rsidP="002A6596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0B245E" w:rsidRPr="00725653" w:rsidRDefault="000B245E" w:rsidP="0071274D">
      <w:pPr>
        <w:pStyle w:val="1"/>
        <w:jc w:val="center"/>
        <w:rPr>
          <w:color w:val="4F81BD" w:themeColor="accent1"/>
        </w:rPr>
      </w:pPr>
      <w:bookmarkStart w:id="15" w:name="_Toc485212243"/>
      <w:r w:rsidRPr="00725653">
        <w:rPr>
          <w:color w:val="4F81BD" w:themeColor="accent1"/>
        </w:rPr>
        <w:lastRenderedPageBreak/>
        <w:t>Список литературы</w:t>
      </w:r>
      <w:bookmarkEnd w:id="15"/>
    </w:p>
    <w:p w:rsidR="000B245E" w:rsidRPr="0018007F" w:rsidRDefault="00547CA1" w:rsidP="0064432A">
      <w:pPr>
        <w:pStyle w:val="a7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hyperlink r:id="rId30" w:anchor=".D0.9E.D0.BF.D0.B8.D1.81.D0.B0.D0.BD.D0.B8.D0.B5_.D0.BC.D0.B5.D1.82.D0.BE.D0.B4.D0.B0" w:history="1">
        <w:r w:rsidR="00D673DC" w:rsidRPr="0018007F">
          <w:rPr>
            <w:rStyle w:val="a9"/>
            <w:rFonts w:ascii="Times New Roman" w:hAnsi="Times New Roman" w:cs="Times New Roman"/>
            <w:color w:val="auto"/>
            <w:sz w:val="24"/>
            <w:szCs w:val="24"/>
          </w:rPr>
          <w:t>https://ru.wikipedia.org/wiki/%D0%9C%D0%B5%D1%82%D0%BE%D0%B4_%D0%93%D0%B0%D1%83%D1%81%D1%81%D0%B0#.D0.9E.D0.BF.D0.B8.D1.81.D0.B0.D0.BD.D0.B8.D0.B5_.D0.BC.D0.B5.D1.82.D0.BE.D0.B4.D0.B0</w:t>
        </w:r>
      </w:hyperlink>
    </w:p>
    <w:p w:rsidR="00D673DC" w:rsidRPr="0018007F" w:rsidRDefault="00547CA1" w:rsidP="0064432A">
      <w:pPr>
        <w:pStyle w:val="a7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hyperlink r:id="rId31" w:history="1">
        <w:r w:rsidR="00D673DC" w:rsidRPr="0018007F">
          <w:rPr>
            <w:rStyle w:val="a9"/>
            <w:rFonts w:ascii="Times New Roman" w:hAnsi="Times New Roman" w:cs="Times New Roman"/>
            <w:color w:val="auto"/>
            <w:sz w:val="24"/>
            <w:szCs w:val="24"/>
          </w:rPr>
          <w:t>http://old.exponenta.ru/educat/systemat/hanova/equation/linear/linear2.asp</w:t>
        </w:r>
      </w:hyperlink>
    </w:p>
    <w:p w:rsidR="00D673DC" w:rsidRPr="0018007F" w:rsidRDefault="00547CA1" w:rsidP="0064432A">
      <w:pPr>
        <w:pStyle w:val="a7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hyperlink r:id="rId32" w:history="1">
        <w:r w:rsidR="008A4A12" w:rsidRPr="0018007F">
          <w:rPr>
            <w:rStyle w:val="a9"/>
            <w:rFonts w:ascii="Times New Roman" w:hAnsi="Times New Roman" w:cs="Times New Roman"/>
            <w:color w:val="auto"/>
            <w:sz w:val="24"/>
            <w:szCs w:val="24"/>
          </w:rPr>
          <w:t>https://old.math.tsu.ru/EEResources/cm/text/4_5.htm</w:t>
        </w:r>
      </w:hyperlink>
    </w:p>
    <w:p w:rsidR="008A4A12" w:rsidRPr="0018007F" w:rsidRDefault="00547CA1" w:rsidP="0064432A">
      <w:pPr>
        <w:pStyle w:val="a7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hyperlink r:id="rId33" w:history="1">
        <w:r w:rsidR="008A4A12" w:rsidRPr="0018007F">
          <w:rPr>
            <w:rStyle w:val="a9"/>
            <w:rFonts w:ascii="Times New Roman" w:hAnsi="Times New Roman" w:cs="Times New Roman"/>
            <w:color w:val="auto"/>
            <w:sz w:val="24"/>
            <w:szCs w:val="24"/>
          </w:rPr>
          <w:t>http://htmlbook.ru/</w:t>
        </w:r>
      </w:hyperlink>
    </w:p>
    <w:p w:rsidR="008A4A12" w:rsidRPr="0018007F" w:rsidRDefault="008A4A12" w:rsidP="008A4A12">
      <w:pPr>
        <w:rPr>
          <w:rFonts w:ascii="Times New Roman" w:hAnsi="Times New Roman" w:cs="Times New Roman"/>
          <w:sz w:val="24"/>
          <w:szCs w:val="24"/>
        </w:rPr>
      </w:pPr>
    </w:p>
    <w:sectPr w:rsidR="008A4A12" w:rsidRPr="0018007F" w:rsidSect="00AE03C2">
      <w:pgSz w:w="11906" w:h="16838" w:code="9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47CA1" w:rsidRDefault="00547CA1" w:rsidP="009A3F78">
      <w:pPr>
        <w:spacing w:after="0" w:line="240" w:lineRule="auto"/>
      </w:pPr>
      <w:r>
        <w:separator/>
      </w:r>
    </w:p>
  </w:endnote>
  <w:endnote w:type="continuationSeparator" w:id="0">
    <w:p w:rsidR="00547CA1" w:rsidRDefault="00547CA1" w:rsidP="009A3F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47CA1" w:rsidRDefault="00547CA1" w:rsidP="009A3F78">
      <w:pPr>
        <w:spacing w:after="0" w:line="240" w:lineRule="auto"/>
      </w:pPr>
      <w:r>
        <w:separator/>
      </w:r>
    </w:p>
  </w:footnote>
  <w:footnote w:type="continuationSeparator" w:id="0">
    <w:p w:rsidR="00547CA1" w:rsidRDefault="00547CA1" w:rsidP="009A3F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265ABA"/>
    <w:multiLevelType w:val="hybridMultilevel"/>
    <w:tmpl w:val="C750DE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FE34A9"/>
    <w:multiLevelType w:val="hybridMultilevel"/>
    <w:tmpl w:val="1FAC68E8"/>
    <w:lvl w:ilvl="0" w:tplc="A134C6E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DE654A9"/>
    <w:multiLevelType w:val="hybridMultilevel"/>
    <w:tmpl w:val="3C7830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9A4F3C"/>
    <w:multiLevelType w:val="hybridMultilevel"/>
    <w:tmpl w:val="F2F2E8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C46341"/>
    <w:multiLevelType w:val="multilevel"/>
    <w:tmpl w:val="0590C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D5E7CCB"/>
    <w:multiLevelType w:val="hybridMultilevel"/>
    <w:tmpl w:val="7AF0AE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1A4648"/>
    <w:multiLevelType w:val="hybridMultilevel"/>
    <w:tmpl w:val="F20690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0A7DE0"/>
    <w:multiLevelType w:val="multilevel"/>
    <w:tmpl w:val="B2587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570D634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66B44BD1"/>
    <w:multiLevelType w:val="hybridMultilevel"/>
    <w:tmpl w:val="197633C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748545A"/>
    <w:multiLevelType w:val="hybridMultilevel"/>
    <w:tmpl w:val="9B9C497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7"/>
  </w:num>
  <w:num w:numId="3">
    <w:abstractNumId w:val="9"/>
  </w:num>
  <w:num w:numId="4">
    <w:abstractNumId w:val="1"/>
  </w:num>
  <w:num w:numId="5">
    <w:abstractNumId w:val="4"/>
  </w:num>
  <w:num w:numId="6">
    <w:abstractNumId w:val="6"/>
  </w:num>
  <w:num w:numId="7">
    <w:abstractNumId w:val="3"/>
  </w:num>
  <w:num w:numId="8">
    <w:abstractNumId w:val="10"/>
  </w:num>
  <w:num w:numId="9">
    <w:abstractNumId w:val="0"/>
  </w:num>
  <w:num w:numId="10">
    <w:abstractNumId w:val="5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43CC"/>
    <w:rsid w:val="00001AC6"/>
    <w:rsid w:val="000076E1"/>
    <w:rsid w:val="00027244"/>
    <w:rsid w:val="00035EC2"/>
    <w:rsid w:val="00046206"/>
    <w:rsid w:val="00046B1F"/>
    <w:rsid w:val="000531A0"/>
    <w:rsid w:val="000569AE"/>
    <w:rsid w:val="0008585D"/>
    <w:rsid w:val="00086DB2"/>
    <w:rsid w:val="000A15A6"/>
    <w:rsid w:val="000A1D36"/>
    <w:rsid w:val="000A609B"/>
    <w:rsid w:val="000B13C2"/>
    <w:rsid w:val="000B245E"/>
    <w:rsid w:val="000E1579"/>
    <w:rsid w:val="000E20B5"/>
    <w:rsid w:val="000E34B3"/>
    <w:rsid w:val="000F7EF7"/>
    <w:rsid w:val="00113A41"/>
    <w:rsid w:val="00125C23"/>
    <w:rsid w:val="00126341"/>
    <w:rsid w:val="00132241"/>
    <w:rsid w:val="00133D73"/>
    <w:rsid w:val="001460CB"/>
    <w:rsid w:val="00171041"/>
    <w:rsid w:val="001756F1"/>
    <w:rsid w:val="0018007F"/>
    <w:rsid w:val="001817C5"/>
    <w:rsid w:val="0019636F"/>
    <w:rsid w:val="001A10A0"/>
    <w:rsid w:val="001A4EAC"/>
    <w:rsid w:val="001A6805"/>
    <w:rsid w:val="001B0295"/>
    <w:rsid w:val="001D1856"/>
    <w:rsid w:val="00201DCE"/>
    <w:rsid w:val="0021195B"/>
    <w:rsid w:val="00227328"/>
    <w:rsid w:val="002379F0"/>
    <w:rsid w:val="0025185B"/>
    <w:rsid w:val="0025778F"/>
    <w:rsid w:val="002901CF"/>
    <w:rsid w:val="002A6596"/>
    <w:rsid w:val="002D37EC"/>
    <w:rsid w:val="002E01A0"/>
    <w:rsid w:val="002F3080"/>
    <w:rsid w:val="00352783"/>
    <w:rsid w:val="003616B4"/>
    <w:rsid w:val="00363092"/>
    <w:rsid w:val="00372E67"/>
    <w:rsid w:val="00373877"/>
    <w:rsid w:val="003A4090"/>
    <w:rsid w:val="003A5DE2"/>
    <w:rsid w:val="003A6491"/>
    <w:rsid w:val="003B4FCE"/>
    <w:rsid w:val="003F367E"/>
    <w:rsid w:val="003F49E2"/>
    <w:rsid w:val="00403E5D"/>
    <w:rsid w:val="00405BAE"/>
    <w:rsid w:val="0040787E"/>
    <w:rsid w:val="0041269D"/>
    <w:rsid w:val="00412887"/>
    <w:rsid w:val="00412DFF"/>
    <w:rsid w:val="004243CC"/>
    <w:rsid w:val="00434EEE"/>
    <w:rsid w:val="00460F1D"/>
    <w:rsid w:val="00481AF0"/>
    <w:rsid w:val="00483A63"/>
    <w:rsid w:val="00485983"/>
    <w:rsid w:val="00487472"/>
    <w:rsid w:val="00490358"/>
    <w:rsid w:val="004A3A22"/>
    <w:rsid w:val="004A5E7D"/>
    <w:rsid w:val="004D03CE"/>
    <w:rsid w:val="004D138A"/>
    <w:rsid w:val="004F6AE5"/>
    <w:rsid w:val="00520D56"/>
    <w:rsid w:val="005217C2"/>
    <w:rsid w:val="00534ADB"/>
    <w:rsid w:val="00547CA1"/>
    <w:rsid w:val="00571FA0"/>
    <w:rsid w:val="005744DC"/>
    <w:rsid w:val="005952E0"/>
    <w:rsid w:val="005C4C32"/>
    <w:rsid w:val="005C58FE"/>
    <w:rsid w:val="005D1360"/>
    <w:rsid w:val="005E212B"/>
    <w:rsid w:val="005F5AA1"/>
    <w:rsid w:val="0061630F"/>
    <w:rsid w:val="0064432A"/>
    <w:rsid w:val="006478F8"/>
    <w:rsid w:val="00666103"/>
    <w:rsid w:val="00697C07"/>
    <w:rsid w:val="006E2829"/>
    <w:rsid w:val="006F7E4C"/>
    <w:rsid w:val="0071274D"/>
    <w:rsid w:val="0071602C"/>
    <w:rsid w:val="00725653"/>
    <w:rsid w:val="00752990"/>
    <w:rsid w:val="0075708C"/>
    <w:rsid w:val="007603A4"/>
    <w:rsid w:val="0076692C"/>
    <w:rsid w:val="00796D67"/>
    <w:rsid w:val="007A0D43"/>
    <w:rsid w:val="007B0F5E"/>
    <w:rsid w:val="007C272C"/>
    <w:rsid w:val="007E0A4D"/>
    <w:rsid w:val="007E60CA"/>
    <w:rsid w:val="00802120"/>
    <w:rsid w:val="008674E0"/>
    <w:rsid w:val="0087625E"/>
    <w:rsid w:val="00877201"/>
    <w:rsid w:val="008A4186"/>
    <w:rsid w:val="008A4A12"/>
    <w:rsid w:val="008B1F2A"/>
    <w:rsid w:val="008B48B0"/>
    <w:rsid w:val="008C42A1"/>
    <w:rsid w:val="008D462D"/>
    <w:rsid w:val="008D66FA"/>
    <w:rsid w:val="00901B7F"/>
    <w:rsid w:val="00917539"/>
    <w:rsid w:val="0093634D"/>
    <w:rsid w:val="00945E5C"/>
    <w:rsid w:val="00960C76"/>
    <w:rsid w:val="00976D19"/>
    <w:rsid w:val="00982771"/>
    <w:rsid w:val="009A3F78"/>
    <w:rsid w:val="009B1817"/>
    <w:rsid w:val="009E15B7"/>
    <w:rsid w:val="009E5EB1"/>
    <w:rsid w:val="009F1AE3"/>
    <w:rsid w:val="00A00259"/>
    <w:rsid w:val="00A0778E"/>
    <w:rsid w:val="00A35FE4"/>
    <w:rsid w:val="00A50F6C"/>
    <w:rsid w:val="00A55950"/>
    <w:rsid w:val="00AA36D0"/>
    <w:rsid w:val="00AC11CE"/>
    <w:rsid w:val="00AC4ED9"/>
    <w:rsid w:val="00AE03C2"/>
    <w:rsid w:val="00AF69AC"/>
    <w:rsid w:val="00B345AE"/>
    <w:rsid w:val="00B52504"/>
    <w:rsid w:val="00B61526"/>
    <w:rsid w:val="00B61B28"/>
    <w:rsid w:val="00B74150"/>
    <w:rsid w:val="00B77901"/>
    <w:rsid w:val="00B92540"/>
    <w:rsid w:val="00B96C6F"/>
    <w:rsid w:val="00BC0FF2"/>
    <w:rsid w:val="00BD08EF"/>
    <w:rsid w:val="00C011B9"/>
    <w:rsid w:val="00C05A2E"/>
    <w:rsid w:val="00C133A0"/>
    <w:rsid w:val="00C37EBC"/>
    <w:rsid w:val="00C43685"/>
    <w:rsid w:val="00C43747"/>
    <w:rsid w:val="00C5051B"/>
    <w:rsid w:val="00C50CC3"/>
    <w:rsid w:val="00C63883"/>
    <w:rsid w:val="00C754C9"/>
    <w:rsid w:val="00C878FB"/>
    <w:rsid w:val="00C96C35"/>
    <w:rsid w:val="00CA31FF"/>
    <w:rsid w:val="00CB01EB"/>
    <w:rsid w:val="00CC5F02"/>
    <w:rsid w:val="00CD1976"/>
    <w:rsid w:val="00CD3168"/>
    <w:rsid w:val="00CE1A4A"/>
    <w:rsid w:val="00D214ED"/>
    <w:rsid w:val="00D673DC"/>
    <w:rsid w:val="00D77310"/>
    <w:rsid w:val="00D776BA"/>
    <w:rsid w:val="00DA6A55"/>
    <w:rsid w:val="00DB2474"/>
    <w:rsid w:val="00DB7052"/>
    <w:rsid w:val="00DC72C4"/>
    <w:rsid w:val="00DE59A2"/>
    <w:rsid w:val="00E2415E"/>
    <w:rsid w:val="00E33EBC"/>
    <w:rsid w:val="00E3769D"/>
    <w:rsid w:val="00E41053"/>
    <w:rsid w:val="00E622F6"/>
    <w:rsid w:val="00E8176F"/>
    <w:rsid w:val="00E900CB"/>
    <w:rsid w:val="00EB6182"/>
    <w:rsid w:val="00EB78FF"/>
    <w:rsid w:val="00F10A63"/>
    <w:rsid w:val="00F22C99"/>
    <w:rsid w:val="00F53ABD"/>
    <w:rsid w:val="00F60252"/>
    <w:rsid w:val="00F618EF"/>
    <w:rsid w:val="00F61BBB"/>
    <w:rsid w:val="00F6446E"/>
    <w:rsid w:val="00F72BDC"/>
    <w:rsid w:val="00FA2614"/>
    <w:rsid w:val="00FA537D"/>
    <w:rsid w:val="00FA7E92"/>
    <w:rsid w:val="00FC3FA2"/>
    <w:rsid w:val="00FD4FFD"/>
    <w:rsid w:val="00FD793E"/>
    <w:rsid w:val="00FF6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2"/>
    <o:shapelayout v:ext="edit">
      <o:idmap v:ext="edit" data="1"/>
    </o:shapelayout>
  </w:shapeDefaults>
  <w:decimalSymbol w:val=","/>
  <w:listSeparator w:val=";"/>
  <w15:docId w15:val="{C35CE904-53EC-4978-A0AC-42FA10E60D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744D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744D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744D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itul">
    <w:name w:val="titul"/>
    <w:basedOn w:val="a"/>
    <w:link w:val="titulChar"/>
    <w:qFormat/>
    <w:rsid w:val="00AE03C2"/>
    <w:pPr>
      <w:spacing w:line="360" w:lineRule="auto"/>
      <w:ind w:left="709"/>
    </w:pPr>
    <w:rPr>
      <w:rFonts w:ascii="Times New Roman" w:hAnsi="Times New Roman" w:cs="Times New Roman"/>
      <w:sz w:val="24"/>
      <w:szCs w:val="24"/>
    </w:rPr>
  </w:style>
  <w:style w:type="character" w:customStyle="1" w:styleId="titulChar">
    <w:name w:val="titul Char"/>
    <w:basedOn w:val="a0"/>
    <w:link w:val="titul"/>
    <w:rsid w:val="00AE03C2"/>
    <w:rPr>
      <w:rFonts w:ascii="Times New Roman" w:hAnsi="Times New Roman" w:cs="Times New Roman"/>
      <w:sz w:val="24"/>
      <w:szCs w:val="24"/>
    </w:rPr>
  </w:style>
  <w:style w:type="paragraph" w:styleId="a3">
    <w:name w:val="header"/>
    <w:basedOn w:val="a"/>
    <w:link w:val="a4"/>
    <w:uiPriority w:val="99"/>
    <w:unhideWhenUsed/>
    <w:rsid w:val="009A3F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A3F78"/>
  </w:style>
  <w:style w:type="paragraph" w:styleId="a5">
    <w:name w:val="footer"/>
    <w:basedOn w:val="a"/>
    <w:link w:val="a6"/>
    <w:uiPriority w:val="99"/>
    <w:unhideWhenUsed/>
    <w:rsid w:val="009A3F7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A3F78"/>
  </w:style>
  <w:style w:type="paragraph" w:styleId="a7">
    <w:name w:val="List Paragraph"/>
    <w:basedOn w:val="a"/>
    <w:uiPriority w:val="34"/>
    <w:qFormat/>
    <w:rsid w:val="00F60252"/>
    <w:pPr>
      <w:ind w:left="720"/>
      <w:contextualSpacing/>
    </w:pPr>
  </w:style>
  <w:style w:type="paragraph" w:styleId="a8">
    <w:name w:val="Normal (Web)"/>
    <w:basedOn w:val="a"/>
    <w:uiPriority w:val="99"/>
    <w:semiHidden/>
    <w:unhideWhenUsed/>
    <w:rsid w:val="002379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2379F0"/>
  </w:style>
  <w:style w:type="character" w:styleId="a9">
    <w:name w:val="Hyperlink"/>
    <w:basedOn w:val="a0"/>
    <w:uiPriority w:val="99"/>
    <w:unhideWhenUsed/>
    <w:rsid w:val="002379F0"/>
    <w:rPr>
      <w:color w:val="0000FF"/>
      <w:u w:val="single"/>
    </w:rPr>
  </w:style>
  <w:style w:type="character" w:customStyle="1" w:styleId="mwe-math-mathml-inline">
    <w:name w:val="mwe-math-mathml-inline"/>
    <w:basedOn w:val="a0"/>
    <w:rsid w:val="002379F0"/>
  </w:style>
  <w:style w:type="paragraph" w:styleId="aa">
    <w:name w:val="No Spacing"/>
    <w:uiPriority w:val="1"/>
    <w:qFormat/>
    <w:rsid w:val="005217C2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5744D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5744DC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5744D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ab">
    <w:name w:val="Placeholder Text"/>
    <w:basedOn w:val="a0"/>
    <w:uiPriority w:val="99"/>
    <w:semiHidden/>
    <w:rsid w:val="0075708C"/>
    <w:rPr>
      <w:color w:val="808080"/>
    </w:rPr>
  </w:style>
  <w:style w:type="paragraph" w:styleId="ac">
    <w:name w:val="Balloon Text"/>
    <w:basedOn w:val="a"/>
    <w:link w:val="ad"/>
    <w:uiPriority w:val="99"/>
    <w:semiHidden/>
    <w:unhideWhenUsed/>
    <w:rsid w:val="00C50CC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C50CC3"/>
    <w:rPr>
      <w:rFonts w:ascii="Segoe UI" w:hAnsi="Segoe UI" w:cs="Segoe UI"/>
      <w:sz w:val="18"/>
      <w:szCs w:val="18"/>
    </w:rPr>
  </w:style>
  <w:style w:type="paragraph" w:styleId="ae">
    <w:name w:val="TOC Heading"/>
    <w:basedOn w:val="1"/>
    <w:next w:val="a"/>
    <w:uiPriority w:val="39"/>
    <w:unhideWhenUsed/>
    <w:qFormat/>
    <w:rsid w:val="00460F1D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60F1D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046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55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3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hyperlink" Target="http://htmlbook.ru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hyperlink" Target="https://old.math.tsu.ru/EEResources/cm/text/4_5.ht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://old.exponenta.ru/educat/systemat/hanova/equation/linear/linear2.as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hyperlink" Target="https://ru.wikipedia.org/wiki/%D0%9C%D0%B5%D1%82%D0%BE%D0%B4_%D0%93%D0%B0%D1%83%D1%81%D1%81%D0%B0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1047;&#1072;&#1075;&#1088;&#1091;&#1079;&#1082;&#1080;\Word\&#1054;&#1090;&#1095;&#1077;&#1090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03F82A-5145-447D-A428-9B20EA0165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Отчет</Template>
  <TotalTime>74</TotalTime>
  <Pages>1</Pages>
  <Words>4568</Words>
  <Characters>26041</Characters>
  <Application>Microsoft Office Word</Application>
  <DocSecurity>0</DocSecurity>
  <Lines>217</Lines>
  <Paragraphs>61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30548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Alex Danko</cp:lastModifiedBy>
  <cp:revision>21</cp:revision>
  <cp:lastPrinted>2017-06-14T10:02:00Z</cp:lastPrinted>
  <dcterms:created xsi:type="dcterms:W3CDTF">2017-06-04T20:20:00Z</dcterms:created>
  <dcterms:modified xsi:type="dcterms:W3CDTF">2017-06-14T10:03:00Z</dcterms:modified>
</cp:coreProperties>
</file>